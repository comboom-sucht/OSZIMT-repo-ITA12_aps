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41B43" w14:textId="77777777" w:rsidR="00BB08BE" w:rsidRPr="003A62B4" w:rsidRDefault="00BB08BE" w:rsidP="00BB08BE">
      <w:pPr>
        <w:rPr>
          <w:sz w:val="22"/>
          <w:szCs w:val="22"/>
          <w:lang w:val="de-DE"/>
        </w:rPr>
      </w:pPr>
      <w:bookmarkStart w:id="0" w:name="OLE_LINK1"/>
      <w:r w:rsidRPr="003A62B4">
        <w:rPr>
          <w:sz w:val="22"/>
          <w:szCs w:val="22"/>
          <w:lang w:val="de-DE"/>
        </w:rPr>
        <w:t>OSZ IMT</w:t>
      </w:r>
    </w:p>
    <w:p w14:paraId="4CE68ED7" w14:textId="77777777" w:rsidR="00BB08BE" w:rsidRPr="003A62B4" w:rsidRDefault="00BB08BE" w:rsidP="00BB08BE">
      <w:pPr>
        <w:rPr>
          <w:sz w:val="22"/>
          <w:szCs w:val="22"/>
          <w:lang w:val="de-DE"/>
        </w:rPr>
      </w:pPr>
      <w:r w:rsidRPr="003A62B4">
        <w:rPr>
          <w:sz w:val="22"/>
          <w:szCs w:val="22"/>
          <w:lang w:val="de-DE"/>
        </w:rPr>
        <w:t>Aps, Fabian</w:t>
      </w:r>
    </w:p>
    <w:p w14:paraId="44029C1B" w14:textId="77777777" w:rsidR="00BB08BE" w:rsidRPr="003A62B4" w:rsidRDefault="00BB08BE" w:rsidP="00BB08BE">
      <w:pPr>
        <w:rPr>
          <w:sz w:val="22"/>
          <w:szCs w:val="22"/>
          <w:lang w:val="de-DE"/>
        </w:rPr>
      </w:pPr>
      <w:r w:rsidRPr="003A62B4">
        <w:rPr>
          <w:sz w:val="22"/>
          <w:szCs w:val="22"/>
          <w:lang w:val="de-DE"/>
        </w:rPr>
        <w:t>Haarlemer Straße 23-27</w:t>
      </w:r>
    </w:p>
    <w:p w14:paraId="332BA07C" w14:textId="6E68FB3B" w:rsidR="00BB08BE" w:rsidRDefault="00BB08BE" w:rsidP="00BB08BE">
      <w:pPr>
        <w:rPr>
          <w:sz w:val="22"/>
          <w:szCs w:val="22"/>
          <w:lang w:val="de-DE"/>
        </w:rPr>
      </w:pPr>
      <w:r w:rsidRPr="003A62B4">
        <w:rPr>
          <w:sz w:val="22"/>
          <w:szCs w:val="22"/>
          <w:lang w:val="de-DE"/>
        </w:rPr>
        <w:t>12359 Berlin</w:t>
      </w:r>
      <w:r>
        <w:rPr>
          <w:sz w:val="22"/>
          <w:szCs w:val="22"/>
          <w:lang w:val="de-DE"/>
        </w:rPr>
        <w:tab/>
      </w:r>
      <w:r>
        <w:rPr>
          <w:sz w:val="22"/>
          <w:szCs w:val="22"/>
          <w:lang w:val="de-DE"/>
        </w:rPr>
        <w:tab/>
      </w:r>
      <w:r>
        <w:rPr>
          <w:sz w:val="22"/>
          <w:szCs w:val="22"/>
          <w:lang w:val="de-DE"/>
        </w:rPr>
        <w:tab/>
      </w:r>
      <w:r>
        <w:rPr>
          <w:sz w:val="22"/>
          <w:szCs w:val="22"/>
          <w:lang w:val="de-DE"/>
        </w:rPr>
        <w:tab/>
      </w:r>
      <w:r>
        <w:rPr>
          <w:sz w:val="22"/>
          <w:szCs w:val="22"/>
          <w:lang w:val="de-DE"/>
        </w:rPr>
        <w:tab/>
      </w:r>
      <w:r>
        <w:rPr>
          <w:sz w:val="22"/>
          <w:szCs w:val="22"/>
          <w:lang w:val="de-DE"/>
        </w:rPr>
        <w:tab/>
      </w:r>
      <w:r>
        <w:rPr>
          <w:sz w:val="22"/>
          <w:szCs w:val="22"/>
          <w:lang w:val="de-DE"/>
        </w:rPr>
        <w:tab/>
      </w:r>
      <w:r>
        <w:rPr>
          <w:sz w:val="22"/>
          <w:szCs w:val="22"/>
          <w:lang w:val="de-DE"/>
        </w:rPr>
        <w:tab/>
      </w:r>
      <w:r>
        <w:rPr>
          <w:sz w:val="22"/>
          <w:szCs w:val="22"/>
          <w:lang w:val="de-DE"/>
        </w:rPr>
        <w:tab/>
        <w:t>Berlin, 22. Februar 2023</w:t>
      </w:r>
    </w:p>
    <w:p w14:paraId="3D1E9DBA" w14:textId="76837D63" w:rsidR="00BB08BE" w:rsidRPr="003A62B4" w:rsidRDefault="00BB08BE" w:rsidP="00BB08BE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Germany</w:t>
      </w:r>
    </w:p>
    <w:bookmarkEnd w:id="0"/>
    <w:p w14:paraId="60E15C8F" w14:textId="77777777" w:rsidR="00BB08BE" w:rsidRDefault="00BB08BE" w:rsidP="00BB08BE">
      <w:pPr>
        <w:rPr>
          <w:sz w:val="22"/>
          <w:szCs w:val="22"/>
          <w:lang w:val="de-DE"/>
        </w:rPr>
      </w:pPr>
      <w:r w:rsidRPr="003A62B4">
        <w:rPr>
          <w:sz w:val="22"/>
          <w:szCs w:val="22"/>
          <w:lang w:val="de-DE"/>
        </w:rPr>
        <w:t>Tel.: +49 30 225027 000</w:t>
      </w:r>
      <w:r>
        <w:rPr>
          <w:sz w:val="22"/>
          <w:szCs w:val="22"/>
          <w:lang w:val="de-DE"/>
        </w:rPr>
        <w:t xml:space="preserve"> </w:t>
      </w:r>
    </w:p>
    <w:p w14:paraId="40A8CBFE" w14:textId="77777777" w:rsidR="00BB08BE" w:rsidRPr="003A62B4" w:rsidRDefault="00BB08BE" w:rsidP="00BB08BE">
      <w:pPr>
        <w:rPr>
          <w:sz w:val="22"/>
          <w:szCs w:val="22"/>
          <w:lang w:val="de-DE"/>
        </w:rPr>
      </w:pPr>
      <w:r w:rsidRPr="003A62B4">
        <w:rPr>
          <w:sz w:val="22"/>
          <w:szCs w:val="22"/>
          <w:lang w:val="de-DE"/>
        </w:rPr>
        <w:t>Fax: +49 30 225027 009</w:t>
      </w:r>
    </w:p>
    <w:p w14:paraId="3F6F0A22" w14:textId="2D6E4803" w:rsidR="00BB08BE" w:rsidRDefault="00BB08BE" w:rsidP="00BB08BE">
      <w:pPr>
        <w:rPr>
          <w:sz w:val="22"/>
          <w:szCs w:val="22"/>
          <w:lang w:val="de-DE"/>
        </w:rPr>
      </w:pPr>
      <w:r w:rsidRPr="003A62B4">
        <w:rPr>
          <w:sz w:val="22"/>
          <w:szCs w:val="22"/>
          <w:lang w:val="de-DE"/>
        </w:rPr>
        <w:t xml:space="preserve">E-Mail: </w:t>
      </w:r>
      <w:hyperlink r:id="rId4" w:history="1">
        <w:r w:rsidRPr="003A62B4">
          <w:rPr>
            <w:rStyle w:val="Hyperlink"/>
            <w:sz w:val="22"/>
            <w:szCs w:val="22"/>
            <w:lang w:val="de-DE"/>
          </w:rPr>
          <w:t>aps@oszimt.de</w:t>
        </w:r>
      </w:hyperlink>
    </w:p>
    <w:p w14:paraId="1A6E9ABC" w14:textId="77777777" w:rsidR="00BB08BE" w:rsidRPr="003A62B4" w:rsidRDefault="00BB08BE" w:rsidP="00BB08BE">
      <w:pPr>
        <w:rPr>
          <w:sz w:val="22"/>
          <w:szCs w:val="22"/>
          <w:lang w:val="de-DE"/>
        </w:rPr>
      </w:pPr>
    </w:p>
    <w:p w14:paraId="36B5C00A" w14:textId="77777777" w:rsidR="00BB08BE" w:rsidRPr="00D84F60" w:rsidRDefault="00BB08BE" w:rsidP="00BB08BE">
      <w:pPr>
        <w:rPr>
          <w:sz w:val="16"/>
          <w:szCs w:val="16"/>
          <w:lang w:val="de-DE"/>
        </w:rPr>
      </w:pPr>
      <w:r w:rsidRPr="00D84F60">
        <w:rPr>
          <w:sz w:val="16"/>
          <w:szCs w:val="16"/>
          <w:lang w:val="de-DE"/>
        </w:rPr>
        <w:t>OSZ IMT; Aps, Fabian; Haarlemer Straße 23-27, 12359 Berlin</w:t>
      </w:r>
    </w:p>
    <w:p w14:paraId="759518CB" w14:textId="77777777" w:rsidR="00BB08BE" w:rsidRDefault="00BB08BE" w:rsidP="00BB08BE">
      <w:pPr>
        <w:rPr>
          <w:sz w:val="16"/>
          <w:szCs w:val="16"/>
          <w:lang w:val="de-DE"/>
        </w:rPr>
      </w:pPr>
    </w:p>
    <w:p w14:paraId="73E529CA" w14:textId="77777777" w:rsidR="00BB08BE" w:rsidRPr="00D84F60" w:rsidRDefault="00BB08BE" w:rsidP="00BB08BE">
      <w:pPr>
        <w:rPr>
          <w:sz w:val="16"/>
          <w:szCs w:val="16"/>
          <w:lang w:val="de-DE"/>
        </w:rPr>
      </w:pPr>
    </w:p>
    <w:p w14:paraId="398128F0" w14:textId="77777777" w:rsidR="00BB08BE" w:rsidRPr="00D84F60" w:rsidRDefault="00BB08BE" w:rsidP="00BB08BE">
      <w:pPr>
        <w:rPr>
          <w:sz w:val="16"/>
          <w:szCs w:val="16"/>
          <w:lang w:val="de-DE"/>
        </w:rPr>
      </w:pPr>
    </w:p>
    <w:p w14:paraId="2B0C5116" w14:textId="77777777" w:rsidR="00BB08BE" w:rsidRPr="00A558BB" w:rsidRDefault="00BB08BE" w:rsidP="00BB08BE">
      <w:pPr>
        <w:rPr>
          <w:sz w:val="22"/>
          <w:szCs w:val="22"/>
          <w:lang w:val="de-DE"/>
        </w:rPr>
      </w:pPr>
      <w:r w:rsidRPr="00A558BB">
        <w:rPr>
          <w:sz w:val="22"/>
          <w:szCs w:val="22"/>
          <w:lang w:val="de-DE"/>
        </w:rPr>
        <w:t>public privacy</w:t>
      </w:r>
    </w:p>
    <w:p w14:paraId="128F80ED" w14:textId="1DE93A95" w:rsidR="00BB08BE" w:rsidRPr="00A558BB" w:rsidRDefault="00BB08BE" w:rsidP="00BB08BE">
      <w:pPr>
        <w:rPr>
          <w:sz w:val="22"/>
          <w:szCs w:val="22"/>
          <w:lang w:val="de-DE"/>
        </w:rPr>
      </w:pPr>
      <w:r w:rsidRPr="00A558BB">
        <w:rPr>
          <w:sz w:val="22"/>
          <w:szCs w:val="22"/>
          <w:lang w:val="de-DE"/>
        </w:rPr>
        <w:t>Dansczyk, Fabio</w:t>
      </w:r>
    </w:p>
    <w:p w14:paraId="177930FC" w14:textId="37465A55" w:rsidR="00BB08BE" w:rsidRPr="00A558BB" w:rsidRDefault="00BB08BE" w:rsidP="00BB08BE">
      <w:pPr>
        <w:rPr>
          <w:sz w:val="22"/>
          <w:szCs w:val="22"/>
          <w:lang w:val="de-DE"/>
        </w:rPr>
      </w:pPr>
      <w:r w:rsidRPr="00A558BB">
        <w:rPr>
          <w:sz w:val="22"/>
          <w:szCs w:val="22"/>
          <w:lang w:val="de-DE"/>
        </w:rPr>
        <w:t>Frankfurter Alle 71</w:t>
      </w:r>
    </w:p>
    <w:p w14:paraId="347DAF9C" w14:textId="77777777" w:rsidR="00BB08BE" w:rsidRPr="00A558BB" w:rsidRDefault="00BB08BE" w:rsidP="00BB08BE">
      <w:pPr>
        <w:rPr>
          <w:sz w:val="22"/>
          <w:szCs w:val="22"/>
          <w:lang w:val="de-DE"/>
        </w:rPr>
      </w:pPr>
      <w:r w:rsidRPr="00A558BB">
        <w:rPr>
          <w:sz w:val="22"/>
          <w:szCs w:val="22"/>
          <w:lang w:val="de-DE"/>
        </w:rPr>
        <w:t>10247 Berlin</w:t>
      </w:r>
    </w:p>
    <w:p w14:paraId="21044C77" w14:textId="7ACD571B" w:rsidR="00BB08BE" w:rsidRPr="00A558BB" w:rsidRDefault="00BB08BE" w:rsidP="00BB08BE">
      <w:pPr>
        <w:rPr>
          <w:sz w:val="22"/>
          <w:szCs w:val="22"/>
          <w:lang w:val="de-DE"/>
        </w:rPr>
      </w:pPr>
      <w:r w:rsidRPr="00A558BB">
        <w:rPr>
          <w:sz w:val="22"/>
          <w:szCs w:val="22"/>
          <w:lang w:val="de-DE"/>
        </w:rPr>
        <w:t>Germany</w:t>
      </w:r>
    </w:p>
    <w:p w14:paraId="270FC38D" w14:textId="4D035948" w:rsidR="00BB08BE" w:rsidRDefault="00BB08BE" w:rsidP="00BB08BE">
      <w:pPr>
        <w:rPr>
          <w:sz w:val="22"/>
          <w:szCs w:val="22"/>
          <w:lang w:val="de-DE"/>
        </w:rPr>
      </w:pPr>
    </w:p>
    <w:p w14:paraId="14850297" w14:textId="77777777" w:rsidR="00A558BB" w:rsidRPr="00A558BB" w:rsidRDefault="00A558BB" w:rsidP="00BB08BE">
      <w:pPr>
        <w:rPr>
          <w:sz w:val="22"/>
          <w:szCs w:val="22"/>
          <w:lang w:val="de-DE"/>
        </w:rPr>
      </w:pPr>
    </w:p>
    <w:p w14:paraId="015C1B50" w14:textId="50119163" w:rsidR="00C7317C" w:rsidRPr="00A558BB" w:rsidRDefault="00940612" w:rsidP="00A558BB">
      <w:pPr>
        <w:spacing w:after="480"/>
        <w:rPr>
          <w:b/>
          <w:bCs/>
          <w:sz w:val="22"/>
          <w:szCs w:val="22"/>
          <w:lang w:val="de-DE"/>
        </w:rPr>
      </w:pPr>
      <w:r>
        <w:rPr>
          <w:rFonts w:ascii="Arial" w:eastAsia="Arial" w:hAnsi="Arial" w:cs="Arial"/>
          <w:noProof/>
          <w:sz w:val="2"/>
          <w:szCs w:val="2"/>
        </w:rPr>
        <w:drawing>
          <wp:anchor distT="152400" distB="152400" distL="152400" distR="152400" simplePos="0" relativeHeight="251659264" behindDoc="1" locked="0" layoutInCell="1" allowOverlap="1" wp14:anchorId="459070ED" wp14:editId="5DD2F1D3">
            <wp:simplePos x="0" y="0"/>
            <wp:positionH relativeFrom="margin">
              <wp:posOffset>-900430</wp:posOffset>
            </wp:positionH>
            <wp:positionV relativeFrom="page">
              <wp:posOffset>-635</wp:posOffset>
            </wp:positionV>
            <wp:extent cx="7559675" cy="10690860"/>
            <wp:effectExtent l="0" t="0" r="0" b="254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df"/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alphaModFix amt="20000"/>
                    </a:blip>
                    <a:srcRect l="1045" t="810" r="1045" b="810"/>
                    <a:stretch/>
                  </pic:blipFill>
                  <pic:spPr bwMode="auto">
                    <a:xfrm>
                      <a:off x="0" y="0"/>
                      <a:ext cx="7559675" cy="1069086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58BB">
        <w:rPr>
          <w:b/>
          <w:bCs/>
          <w:sz w:val="22"/>
          <w:szCs w:val="22"/>
          <w:lang w:val="de-DE"/>
        </w:rPr>
        <w:t>Anfrage</w:t>
      </w:r>
      <w:r w:rsidR="00A558BB" w:rsidRPr="00A558BB">
        <w:rPr>
          <w:b/>
          <w:bCs/>
          <w:sz w:val="22"/>
          <w:szCs w:val="22"/>
          <w:lang w:val="de-DE"/>
        </w:rPr>
        <w:t xml:space="preserve"> bezüglich einer PC-Raum Ausstattung</w:t>
      </w:r>
    </w:p>
    <w:p w14:paraId="0DB2D922" w14:textId="01162EEF" w:rsidR="00A558BB" w:rsidRDefault="00A558BB" w:rsidP="00A558BB">
      <w:pPr>
        <w:spacing w:after="120"/>
        <w:rPr>
          <w:sz w:val="22"/>
          <w:szCs w:val="22"/>
          <w:lang w:val="de-DE"/>
        </w:rPr>
      </w:pPr>
      <w:r w:rsidRPr="00A558BB">
        <w:rPr>
          <w:sz w:val="22"/>
          <w:szCs w:val="22"/>
          <w:lang w:val="de-DE"/>
        </w:rPr>
        <w:t>Sehr geehrter Herr Dansczyk,</w:t>
      </w:r>
    </w:p>
    <w:p w14:paraId="4B132D1D" w14:textId="77777777" w:rsidR="00A558BB" w:rsidRPr="00A558BB" w:rsidRDefault="00A558BB">
      <w:pPr>
        <w:rPr>
          <w:sz w:val="22"/>
          <w:szCs w:val="22"/>
          <w:lang w:val="de-DE"/>
        </w:rPr>
      </w:pPr>
    </w:p>
    <w:p w14:paraId="04A6C032" w14:textId="77777777" w:rsidR="00A558BB" w:rsidRPr="00A558BB" w:rsidRDefault="00A558BB">
      <w:pPr>
        <w:rPr>
          <w:lang w:val="de-DE"/>
        </w:rPr>
      </w:pPr>
    </w:p>
    <w:sectPr w:rsidR="00A558BB" w:rsidRPr="00A558BB" w:rsidSect="0014319D">
      <w:pgSz w:w="11906" w:h="16838"/>
      <w:pgMar w:top="340" w:right="1134" w:bottom="340" w:left="1418" w:header="340" w:footer="34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44A45B5A-FD00-F54B-AE35-CBA303B7281C}"/>
    <w:embedBold r:id="rId2" w:fontKey="{FA1706DB-25BC-174A-9AE0-26E5B582C77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B5E6BCA2-8FAF-B240-A4B3-785A9E4859C0}"/>
    <w:embedBold r:id="rId4" w:fontKey="{5763B2EF-13B3-C044-95C4-AF11ADD1714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8A148FA7-6024-9A42-81B5-36FAEB777AEE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31A4AD97-C483-1F48-808E-845F39734CB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7"/>
  <w:embedTrueTypeFonts/>
  <w:proofState w:spelling="clean" w:grammar="clean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8BE"/>
    <w:rsid w:val="0000767A"/>
    <w:rsid w:val="0014319D"/>
    <w:rsid w:val="0086403D"/>
    <w:rsid w:val="00940612"/>
    <w:rsid w:val="00976CC9"/>
    <w:rsid w:val="00A558BB"/>
    <w:rsid w:val="00BB08BE"/>
    <w:rsid w:val="00C14F8A"/>
    <w:rsid w:val="00C73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2AF83DF9"/>
  <w15:chartTrackingRefBased/>
  <w15:docId w15:val="{2CB74C44-3C64-AA4E-B217-20BED48FA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B08B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BB08B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mailto:aps@oszimt.de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hd/Library/Group%20Containers/UBF8T346G9.Office/User%20Content.localized/Templates.localized/DIN8005b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DIN8005b.dotx</Template>
  <TotalTime>0</TotalTime>
  <Pages>1</Pages>
  <Words>54</Words>
  <Characters>308</Characters>
  <Application>Microsoft Office Word</Application>
  <DocSecurity>0</DocSecurity>
  <Lines>23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/>
  <Company>OSZ IMT</Company>
  <LinksUpToDate>false</LinksUpToDate>
  <CharactersWithSpaces>355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Anfrage einer PC-Raum Ausstatung</dc:title>
  <dc:subject>Anfrage bezüglich einer PC-Raum Ausstatung</dc:subject>
  <dc:creator>Aps, Fabian</dc:creator>
  <cp:keywords>Anfrage</cp:keywords>
  <dc:description/>
  <cp:lastModifiedBy>ITA 12 - Aps, Fabian</cp:lastModifiedBy>
  <cp:revision>1</cp:revision>
  <dcterms:created xsi:type="dcterms:W3CDTF">2023-02-22T11:44:00Z</dcterms:created>
  <dcterms:modified xsi:type="dcterms:W3CDTF">2023-02-22T12:03:00Z</dcterms:modified>
  <cp:category>Anfrage</cp:category>
</cp:coreProperties>
</file>