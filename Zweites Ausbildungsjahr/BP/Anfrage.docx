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1B43" w14:textId="68C28FBB" w:rsidR="00BB08BE" w:rsidRPr="00E757D8" w:rsidRDefault="00BB08BE" w:rsidP="00BB08BE">
      <w:pPr>
        <w:rPr>
          <w:sz w:val="22"/>
          <w:szCs w:val="22"/>
          <w:lang w:val="de-DE"/>
        </w:rPr>
      </w:pPr>
      <w:bookmarkStart w:id="0" w:name="OLE_LINK1"/>
      <w:r w:rsidRPr="00E757D8">
        <w:rPr>
          <w:sz w:val="22"/>
          <w:szCs w:val="22"/>
          <w:lang w:val="de-DE"/>
        </w:rPr>
        <w:t>OSZ IMT</w:t>
      </w:r>
    </w:p>
    <w:p w14:paraId="4CE68ED7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Aps, Fabian</w:t>
      </w:r>
    </w:p>
    <w:p w14:paraId="44029C1B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Haarlemer Straße 23-27</w:t>
      </w:r>
    </w:p>
    <w:p w14:paraId="332BA07C" w14:textId="6E68FB3B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12359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22. Februar 2023</w:t>
      </w:r>
    </w:p>
    <w:p w14:paraId="3D1E9DBA" w14:textId="4079EF7A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bookmarkEnd w:id="0"/>
    <w:p w14:paraId="60E15C8F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+49 30 225027 000 </w:t>
      </w:r>
    </w:p>
    <w:p w14:paraId="40A8CBFE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Fax: +49 30 225027 009</w:t>
      </w:r>
    </w:p>
    <w:p w14:paraId="1A6E9ABC" w14:textId="41255634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hyperlink r:id="rId7" w:history="1">
        <w:r w:rsidRPr="00E757D8">
          <w:rPr>
            <w:rStyle w:val="Hyperlink"/>
            <w:sz w:val="22"/>
            <w:szCs w:val="22"/>
            <w:lang w:val="de-DE"/>
          </w:rPr>
          <w:t>aps@oszimt.de</w:t>
        </w:r>
      </w:hyperlink>
    </w:p>
    <w:p w14:paraId="636FEA5D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36B5C00A" w14:textId="77777777" w:rsidR="00BB08BE" w:rsidRPr="00E757D8" w:rsidRDefault="00BB08BE" w:rsidP="00BB08BE">
      <w:pPr>
        <w:rPr>
          <w:sz w:val="16"/>
          <w:szCs w:val="16"/>
          <w:lang w:val="de-DE"/>
        </w:rPr>
      </w:pPr>
      <w:r w:rsidRPr="00E757D8">
        <w:rPr>
          <w:sz w:val="16"/>
          <w:szCs w:val="16"/>
          <w:lang w:val="de-DE"/>
        </w:rPr>
        <w:t>OSZ IMT; Aps, Fabian; Haarlemer Straße 23-27, 12359 Berlin</w:t>
      </w:r>
    </w:p>
    <w:p w14:paraId="759518CB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398128F0" w14:textId="77777777" w:rsidR="00BB08BE" w:rsidRPr="00E757D8" w:rsidRDefault="00BB08BE" w:rsidP="00BB08BE">
      <w:pPr>
        <w:rPr>
          <w:sz w:val="16"/>
          <w:szCs w:val="16"/>
          <w:lang w:val="de-DE"/>
        </w:rPr>
      </w:pPr>
    </w:p>
    <w:p w14:paraId="2B0C5116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public privacy</w:t>
      </w:r>
    </w:p>
    <w:p w14:paraId="177930FC" w14:textId="37465A55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Frankfurter Alle 71</w:t>
      </w:r>
    </w:p>
    <w:p w14:paraId="347DAF9C" w14:textId="77777777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10247 Berlin</w:t>
      </w:r>
    </w:p>
    <w:p w14:paraId="21044C77" w14:textId="6FDE5FDC" w:rsidR="00BB08BE" w:rsidRPr="00E757D8" w:rsidRDefault="00BB08BE" w:rsidP="00BB08BE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 w:rsidR="004954A8">
        <w:rPr>
          <w:sz w:val="22"/>
          <w:szCs w:val="22"/>
          <w:lang w:val="de-DE"/>
        </w:rPr>
        <w:t>/Deutschland</w:t>
      </w:r>
    </w:p>
    <w:p w14:paraId="270FC38D" w14:textId="4D035948" w:rsidR="00BB08BE" w:rsidRPr="00E757D8" w:rsidRDefault="00BB08BE" w:rsidP="00BB08BE">
      <w:pPr>
        <w:rPr>
          <w:sz w:val="22"/>
          <w:szCs w:val="22"/>
          <w:lang w:val="de-DE"/>
        </w:rPr>
      </w:pPr>
    </w:p>
    <w:p w14:paraId="362E4C9C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713CB62A" w14:textId="77777777" w:rsidR="000A5CA9" w:rsidRPr="00E757D8" w:rsidRDefault="000A5CA9" w:rsidP="00BB08BE">
      <w:pPr>
        <w:rPr>
          <w:sz w:val="22"/>
          <w:szCs w:val="22"/>
          <w:lang w:val="de-DE"/>
        </w:rPr>
      </w:pPr>
    </w:p>
    <w:p w14:paraId="14850297" w14:textId="77777777" w:rsidR="00A558BB" w:rsidRPr="00E757D8" w:rsidRDefault="00A558BB" w:rsidP="00BB08BE">
      <w:pPr>
        <w:rPr>
          <w:sz w:val="22"/>
          <w:szCs w:val="22"/>
          <w:lang w:val="de-DE"/>
        </w:rPr>
      </w:pPr>
    </w:p>
    <w:p w14:paraId="015C1B50" w14:textId="2354014C" w:rsidR="00C7317C" w:rsidRPr="00E757D8" w:rsidRDefault="00940612" w:rsidP="00A558BB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rFonts w:ascii="Arial" w:eastAsia="Arial" w:hAnsi="Arial" w:cs="Arial"/>
          <w:noProof/>
          <w:sz w:val="2"/>
          <w:szCs w:val="2"/>
          <w:lang w:val="de-DE"/>
        </w:rPr>
        <w:drawing>
          <wp:anchor distT="152400" distB="152400" distL="152400" distR="152400" simplePos="0" relativeHeight="251659264" behindDoc="1" locked="0" layoutInCell="1" allowOverlap="1" wp14:anchorId="459070ED" wp14:editId="241E91CE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8BB" w:rsidRPr="00E757D8">
        <w:rPr>
          <w:b/>
          <w:bCs/>
          <w:sz w:val="22"/>
          <w:szCs w:val="22"/>
          <w:lang w:val="de-DE"/>
        </w:rPr>
        <w:t>Anfrage bezüglich einer PC-Raum Ausstattung</w:t>
      </w:r>
    </w:p>
    <w:p w14:paraId="6EF17FBD" w14:textId="5C51262D" w:rsidR="008A6FC0" w:rsidRPr="00E757D8" w:rsidRDefault="008A6FC0" w:rsidP="003A0134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</w:t>
      </w:r>
      <w:r w:rsidR="000A5CA9" w:rsidRPr="00E757D8">
        <w:rPr>
          <w:sz w:val="22"/>
          <w:szCs w:val="22"/>
          <w:lang w:val="de-DE"/>
        </w:rPr>
        <w:t xml:space="preserve"> geehrte Damen und Herren</w:t>
      </w:r>
      <w:r w:rsidRPr="00E757D8">
        <w:rPr>
          <w:sz w:val="22"/>
          <w:szCs w:val="22"/>
          <w:lang w:val="de-DE"/>
        </w:rPr>
        <w:t>,</w:t>
      </w:r>
    </w:p>
    <w:p w14:paraId="1CABC164" w14:textId="456A17FD" w:rsidR="000A5CA9" w:rsidRPr="00E757D8" w:rsidRDefault="000A5CA9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sie wurden von einer anderen Schule empfohlen, </w:t>
      </w:r>
    </w:p>
    <w:p w14:paraId="05DD5649" w14:textId="5ACCFC77" w:rsidR="000A5CA9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0A5CA9" w:rsidRPr="00E757D8">
        <w:rPr>
          <w:sz w:val="22"/>
          <w:szCs w:val="22"/>
          <w:lang w:val="de-DE"/>
        </w:rPr>
        <w:t>T</w:t>
      </w:r>
      <w:r w:rsidRPr="00E757D8">
        <w:rPr>
          <w:sz w:val="22"/>
          <w:szCs w:val="22"/>
          <w:lang w:val="de-DE"/>
        </w:rPr>
        <w:t xml:space="preserve">echnikbeauftragter des </w:t>
      </w:r>
      <w:r w:rsidR="00E757D8" w:rsidRPr="00E757D8">
        <w:rPr>
          <w:sz w:val="22"/>
          <w:szCs w:val="22"/>
          <w:lang w:val="de-DE"/>
        </w:rPr>
        <w:t>Oberstufen</w:t>
      </w:r>
      <w:r w:rsidRPr="00E757D8">
        <w:rPr>
          <w:sz w:val="22"/>
          <w:szCs w:val="22"/>
          <w:lang w:val="de-DE"/>
        </w:rPr>
        <w:t>zentrum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Informations- &amp; Medizintechnik bin ich auf der Suche nach einer zuverlässigen und kostengünstigen Lösung für unsere IT-Ausstattung.</w:t>
      </w:r>
      <w:r w:rsidR="000A5CA9" w:rsidRPr="00E757D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Wir benötigen folgende Komponenten</w:t>
      </w:r>
      <w:r w:rsidR="00B34BC3" w:rsidRPr="00E757D8">
        <w:rPr>
          <w:sz w:val="22"/>
          <w:szCs w:val="22"/>
          <w:lang w:val="de-DE"/>
        </w:rPr>
        <w:t xml:space="preserve">: </w:t>
      </w:r>
      <w:r w:rsidRPr="00E757D8">
        <w:rPr>
          <w:sz w:val="22"/>
          <w:szCs w:val="22"/>
          <w:lang w:val="de-DE"/>
        </w:rPr>
        <w:t>28 Schüler-PC</w:t>
      </w:r>
      <w:r w:rsidR="000A5CA9" w:rsidRPr="00E757D8">
        <w:rPr>
          <w:sz w:val="22"/>
          <w:szCs w:val="22"/>
          <w:lang w:val="de-DE"/>
        </w:rPr>
        <w:t>s</w:t>
      </w:r>
      <w:r w:rsidRPr="00E757D8">
        <w:rPr>
          <w:sz w:val="22"/>
          <w:szCs w:val="22"/>
          <w:lang w:val="de-DE"/>
        </w:rPr>
        <w:t xml:space="preserve"> </w:t>
      </w:r>
      <w:r w:rsidR="000A5CA9" w:rsidRPr="00E757D8">
        <w:rPr>
          <w:sz w:val="22"/>
          <w:szCs w:val="22"/>
          <w:lang w:val="de-DE"/>
        </w:rPr>
        <w:t xml:space="preserve">+ </w:t>
      </w:r>
      <w:r w:rsidRPr="00E757D8">
        <w:rPr>
          <w:sz w:val="22"/>
          <w:szCs w:val="22"/>
          <w:lang w:val="de-DE"/>
        </w:rPr>
        <w:t>1 Lehrer-PC</w:t>
      </w:r>
      <w:r w:rsidR="000A5CA9" w:rsidRPr="00E757D8">
        <w:rPr>
          <w:sz w:val="22"/>
          <w:szCs w:val="22"/>
          <w:lang w:val="de-DE"/>
        </w:rPr>
        <w:t>.</w:t>
      </w:r>
    </w:p>
    <w:p w14:paraId="238696B2" w14:textId="7C666D2A" w:rsidR="000A5CA9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Folgende Konfiguration erwünschen wir:</w:t>
      </w:r>
    </w:p>
    <w:p w14:paraId="6D694621" w14:textId="4C530F45" w:rsidR="003A0134" w:rsidRPr="00E757D8" w:rsidRDefault="003A013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Ein Intel-Prozessor mindestens 8. Generation, 3 GHz, TPM 2.0, PCIe Generation 3 support und DDR4 support und ein kompatibles </w:t>
      </w:r>
      <w:r w:rsidR="00E757D8" w:rsidRPr="00E757D8">
        <w:rPr>
          <w:sz w:val="22"/>
          <w:szCs w:val="22"/>
          <w:lang w:val="de-DE"/>
        </w:rPr>
        <w:t>Motherboard,</w:t>
      </w:r>
      <w:r w:rsidRPr="00E757D8">
        <w:rPr>
          <w:sz w:val="22"/>
          <w:szCs w:val="22"/>
          <w:lang w:val="de-DE"/>
        </w:rPr>
        <w:t xml:space="preserve"> das die Gewünschten Features</w:t>
      </w:r>
      <w:r w:rsidR="004E2EC6" w:rsidRPr="00E757D8">
        <w:rPr>
          <w:sz w:val="22"/>
          <w:szCs w:val="22"/>
          <w:lang w:val="de-DE"/>
        </w:rPr>
        <w:t xml:space="preserve"> </w:t>
      </w:r>
      <w:r w:rsidR="00E757D8" w:rsidRPr="00E757D8">
        <w:rPr>
          <w:sz w:val="22"/>
          <w:szCs w:val="22"/>
          <w:lang w:val="de-DE"/>
        </w:rPr>
        <w:t>des Prozessors</w:t>
      </w:r>
      <w:r w:rsidRPr="00E757D8">
        <w:rPr>
          <w:sz w:val="22"/>
          <w:szCs w:val="22"/>
          <w:lang w:val="de-DE"/>
        </w:rPr>
        <w:t xml:space="preserve"> besitzen</w:t>
      </w:r>
      <w:r w:rsidR="004E2EC6" w:rsidRPr="00E757D8">
        <w:rPr>
          <w:sz w:val="22"/>
          <w:szCs w:val="22"/>
          <w:lang w:val="de-DE"/>
        </w:rPr>
        <w:t xml:space="preserve"> und im Format ATX und </w:t>
      </w:r>
      <w:r w:rsidR="00E22EC4" w:rsidRPr="00E757D8">
        <w:rPr>
          <w:sz w:val="22"/>
          <w:szCs w:val="22"/>
          <w:lang w:val="de-DE"/>
        </w:rPr>
        <w:t>M</w:t>
      </w:r>
      <w:r w:rsidR="004E2EC6" w:rsidRPr="00E757D8">
        <w:rPr>
          <w:sz w:val="22"/>
          <w:szCs w:val="22"/>
          <w:lang w:val="de-DE"/>
        </w:rPr>
        <w:t>.2 PCIe-SSD aufnehmen kann</w:t>
      </w:r>
      <w:r w:rsidR="00AF59F6">
        <w:rPr>
          <w:sz w:val="22"/>
          <w:szCs w:val="22"/>
          <w:lang w:val="de-DE"/>
        </w:rPr>
        <w:t xml:space="preserve"> mit mindestens 4 Kernen</w:t>
      </w:r>
      <w:r w:rsidRPr="00E757D8">
        <w:rPr>
          <w:sz w:val="22"/>
          <w:szCs w:val="22"/>
          <w:lang w:val="de-DE"/>
        </w:rPr>
        <w:t>.</w:t>
      </w:r>
    </w:p>
    <w:p w14:paraId="63A636DE" w14:textId="026E03E3" w:rsidR="004E2EC6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Darüber hinaus sollen wenigsten 16 GB DDR4 RAM vorhanden sein und Für den Lehrer-PC eine Grafikkarte mit 3 </w:t>
      </w:r>
      <w:r w:rsidR="00E757D8" w:rsidRPr="00E757D8">
        <w:rPr>
          <w:sz w:val="22"/>
          <w:szCs w:val="22"/>
          <w:lang w:val="de-DE"/>
        </w:rPr>
        <w:t>HDMI-Ausgängen</w:t>
      </w:r>
    </w:p>
    <w:p w14:paraId="63C64CC9" w14:textId="063B13A1" w:rsidR="003A0134" w:rsidRPr="00E757D8" w:rsidRDefault="004E2EC6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Außerdem</w:t>
      </w:r>
      <w:r w:rsidR="003A0134" w:rsidRPr="00E757D8">
        <w:rPr>
          <w:sz w:val="22"/>
          <w:szCs w:val="22"/>
          <w:lang w:val="de-DE"/>
        </w:rPr>
        <w:t xml:space="preserve"> muss ein Geh</w:t>
      </w:r>
      <w:r w:rsidRPr="00E757D8">
        <w:rPr>
          <w:sz w:val="22"/>
          <w:szCs w:val="22"/>
          <w:lang w:val="de-DE"/>
        </w:rPr>
        <w:t>ä</w:t>
      </w:r>
      <w:r w:rsidR="003A0134" w:rsidRPr="00E757D8">
        <w:rPr>
          <w:sz w:val="22"/>
          <w:szCs w:val="22"/>
          <w:lang w:val="de-DE"/>
        </w:rPr>
        <w:t>use</w:t>
      </w:r>
      <w:r w:rsidR="00E757D8">
        <w:rPr>
          <w:sz w:val="22"/>
          <w:szCs w:val="22"/>
          <w:lang w:val="de-DE"/>
        </w:rPr>
        <w:t>,</w:t>
      </w:r>
      <w:r w:rsidRPr="00E757D8">
        <w:rPr>
          <w:sz w:val="22"/>
          <w:szCs w:val="22"/>
          <w:lang w:val="de-DE"/>
        </w:rPr>
        <w:t xml:space="preserve"> das gewaltsame Schüler aushalten kann und </w:t>
      </w:r>
      <w:r w:rsidR="00E757D8" w:rsidRPr="00E757D8">
        <w:rPr>
          <w:sz w:val="22"/>
          <w:szCs w:val="22"/>
          <w:lang w:val="de-DE"/>
        </w:rPr>
        <w:t>ATX-Motherboard</w:t>
      </w:r>
      <w:r w:rsidRPr="00E757D8">
        <w:rPr>
          <w:sz w:val="22"/>
          <w:szCs w:val="22"/>
          <w:lang w:val="de-DE"/>
        </w:rPr>
        <w:t xml:space="preserve"> beinhalten kann und 3,5 " Festplatten aufnehmen kann und es muss eine </w:t>
      </w:r>
      <w:r w:rsidR="00E22EC4" w:rsidRPr="00E757D8">
        <w:rPr>
          <w:sz w:val="22"/>
          <w:szCs w:val="22"/>
          <w:lang w:val="de-DE"/>
        </w:rPr>
        <w:t>M.</w:t>
      </w:r>
      <w:r w:rsidRPr="00E757D8">
        <w:rPr>
          <w:sz w:val="22"/>
          <w:szCs w:val="22"/>
          <w:lang w:val="de-DE"/>
        </w:rPr>
        <w:t xml:space="preserve">2 PCIe-SSD mit </w:t>
      </w:r>
      <w:r w:rsidR="00073473">
        <w:rPr>
          <w:sz w:val="22"/>
          <w:szCs w:val="22"/>
          <w:lang w:val="de-DE"/>
        </w:rPr>
        <w:t>256</w:t>
      </w:r>
      <w:r w:rsidRPr="00E757D8">
        <w:rPr>
          <w:sz w:val="22"/>
          <w:szCs w:val="22"/>
          <w:lang w:val="de-DE"/>
        </w:rPr>
        <w:t xml:space="preserve"> GB</w:t>
      </w:r>
      <w:r w:rsidR="00073473">
        <w:rPr>
          <w:sz w:val="22"/>
          <w:szCs w:val="22"/>
          <w:lang w:val="de-DE"/>
        </w:rPr>
        <w:t xml:space="preserve"> für das Betriebssystem</w:t>
      </w:r>
      <w:r w:rsidRPr="00E757D8">
        <w:rPr>
          <w:sz w:val="22"/>
          <w:szCs w:val="22"/>
          <w:lang w:val="de-DE"/>
        </w:rPr>
        <w:t xml:space="preserve"> und eine </w:t>
      </w:r>
      <w:r w:rsidR="00E757D8" w:rsidRPr="00E757D8">
        <w:rPr>
          <w:sz w:val="22"/>
          <w:szCs w:val="22"/>
          <w:lang w:val="de-DE"/>
        </w:rPr>
        <w:t>Festplatte</w:t>
      </w:r>
      <w:r w:rsidRPr="00E757D8">
        <w:rPr>
          <w:sz w:val="22"/>
          <w:szCs w:val="22"/>
          <w:lang w:val="de-DE"/>
        </w:rPr>
        <w:t xml:space="preserve"> mit 512 GB</w:t>
      </w:r>
      <w:r w:rsidR="00073473">
        <w:rPr>
          <w:sz w:val="22"/>
          <w:szCs w:val="22"/>
          <w:lang w:val="de-DE"/>
        </w:rPr>
        <w:t xml:space="preserve"> für das Speichern von Daten</w:t>
      </w:r>
      <w:r w:rsidRPr="00E757D8">
        <w:rPr>
          <w:sz w:val="22"/>
          <w:szCs w:val="22"/>
          <w:lang w:val="de-DE"/>
        </w:rPr>
        <w:t xml:space="preserve"> </w:t>
      </w:r>
      <w:r w:rsidR="00C96A5C" w:rsidRPr="00E757D8">
        <w:rPr>
          <w:sz w:val="22"/>
          <w:szCs w:val="22"/>
          <w:lang w:val="de-DE"/>
        </w:rPr>
        <w:t xml:space="preserve">und eine </w:t>
      </w:r>
      <w:r w:rsidR="00E757D8" w:rsidRPr="00E757D8">
        <w:rPr>
          <w:sz w:val="22"/>
          <w:szCs w:val="22"/>
          <w:lang w:val="de-DE"/>
        </w:rPr>
        <w:t>Kaiser</w:t>
      </w:r>
      <w:r w:rsidR="00C96A5C" w:rsidRPr="00E757D8">
        <w:rPr>
          <w:sz w:val="22"/>
          <w:szCs w:val="22"/>
          <w:lang w:val="de-DE"/>
        </w:rPr>
        <w:t>-Schutz-NIC</w:t>
      </w:r>
      <w:r w:rsidR="00A2149B">
        <w:rPr>
          <w:sz w:val="22"/>
          <w:szCs w:val="22"/>
          <w:lang w:val="de-DE"/>
        </w:rPr>
        <w:t>-</w:t>
      </w:r>
      <w:r w:rsidR="003C49F9">
        <w:rPr>
          <w:sz w:val="22"/>
          <w:szCs w:val="22"/>
          <w:lang w:val="de-DE"/>
        </w:rPr>
        <w:t>Karte besitzen</w:t>
      </w:r>
    </w:p>
    <w:p w14:paraId="060B0516" w14:textId="790E2ACD" w:rsidR="00C96A5C" w:rsidRPr="00E757D8" w:rsidRDefault="00C96A5C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Als </w:t>
      </w:r>
      <w:r w:rsidR="00E757D8" w:rsidRPr="00E757D8">
        <w:rPr>
          <w:sz w:val="22"/>
          <w:szCs w:val="22"/>
          <w:lang w:val="de-DE"/>
        </w:rPr>
        <w:t>Betriebssystem</w:t>
      </w:r>
      <w:r w:rsidRPr="00E757D8">
        <w:rPr>
          <w:sz w:val="22"/>
          <w:szCs w:val="22"/>
          <w:lang w:val="de-DE"/>
        </w:rPr>
        <w:t xml:space="preserve"> wünschen wir Microsoft® Windows 10 mit Microsoft® 365 und die neuste Version VMware Workstation, Microsoft® Visual Studio, Microsoft® Visual Studio Code, Java Editor, Win-Get, openJDK mit mindestens der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11 und openJFX in der kompatiblen </w:t>
      </w:r>
      <w:r w:rsidR="00E757D8" w:rsidRPr="00E757D8">
        <w:rPr>
          <w:sz w:val="22"/>
          <w:szCs w:val="22"/>
          <w:lang w:val="de-DE"/>
        </w:rPr>
        <w:t>Version</w:t>
      </w:r>
      <w:r w:rsidRPr="00E757D8">
        <w:rPr>
          <w:sz w:val="22"/>
          <w:szCs w:val="22"/>
          <w:lang w:val="de-DE"/>
        </w:rPr>
        <w:t xml:space="preserve"> zu openJDK, Eclipse, IntelyJ, Microsoft® PowerToys, Microsoft® Visio, Microsoft® </w:t>
      </w:r>
      <w:r w:rsidR="00E757D8" w:rsidRPr="00E757D8">
        <w:rPr>
          <w:sz w:val="22"/>
          <w:szCs w:val="22"/>
          <w:lang w:val="de-DE"/>
        </w:rPr>
        <w:t>Project</w:t>
      </w:r>
      <w:r w:rsidR="00E22EC4" w:rsidRPr="00E757D8">
        <w:rPr>
          <w:sz w:val="22"/>
          <w:szCs w:val="22"/>
          <w:lang w:val="de-DE"/>
        </w:rPr>
        <w:t>, DKRS, Hyper Terminal, PuttY.</w:t>
      </w:r>
    </w:p>
    <w:p w14:paraId="06F3DCDD" w14:textId="7F33CCCB" w:rsidR="00E22EC4" w:rsidRPr="00E757D8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Die Monitore sollen ein 21" großes</w:t>
      </w:r>
      <w:r w:rsidR="00A2149B">
        <w:rPr>
          <w:sz w:val="22"/>
          <w:szCs w:val="22"/>
          <w:lang w:val="de-DE"/>
        </w:rPr>
        <w:t xml:space="preserve"> 19:9</w:t>
      </w:r>
      <w:r w:rsidRPr="00E757D8">
        <w:rPr>
          <w:sz w:val="22"/>
          <w:szCs w:val="22"/>
          <w:lang w:val="de-DE"/>
        </w:rPr>
        <w:t xml:space="preserve"> TFT-Panel besitzen und der Lehrer-PC soll 2 besitzen.</w:t>
      </w:r>
    </w:p>
    <w:p w14:paraId="275A2561" w14:textId="6BC0AE6F" w:rsidR="00E22EC4" w:rsidRDefault="00E22EC4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Es soll bei jedem PC soll ein stabiles Maus-Tastatur- Set bekommen, da Schüler sehr grob werden können.</w:t>
      </w:r>
    </w:p>
    <w:p w14:paraId="316CC97E" w14:textId="77777777" w:rsidR="004106A7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4C86770B" w14:textId="77777777" w:rsidR="00073473" w:rsidRDefault="00073473" w:rsidP="000A5CA9">
      <w:pPr>
        <w:spacing w:after="120" w:line="288" w:lineRule="auto"/>
        <w:rPr>
          <w:sz w:val="22"/>
          <w:szCs w:val="22"/>
          <w:lang w:val="de-DE"/>
        </w:rPr>
      </w:pPr>
    </w:p>
    <w:p w14:paraId="7125366F" w14:textId="77777777" w:rsidR="004954A8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</w:p>
    <w:p w14:paraId="3FAC8AA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051A7C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7DA33E5B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506F891F" w14:textId="777777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</w:p>
    <w:p w14:paraId="1BD4D859" w14:textId="77777777" w:rsidR="003C49F9" w:rsidRDefault="003C49F9" w:rsidP="004954A8">
      <w:pPr>
        <w:spacing w:after="120" w:line="288" w:lineRule="auto"/>
        <w:rPr>
          <w:sz w:val="22"/>
          <w:szCs w:val="22"/>
          <w:lang w:val="de-DE"/>
        </w:rPr>
      </w:pPr>
    </w:p>
    <w:p w14:paraId="3BA62AF3" w14:textId="236CB127" w:rsidR="004954A8" w:rsidRPr="00E757D8" w:rsidRDefault="004954A8" w:rsidP="004954A8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Ein Laser</w:t>
      </w:r>
      <w:r>
        <w:rPr>
          <w:sz w:val="22"/>
          <w:szCs w:val="22"/>
          <w:lang w:val="de-DE"/>
        </w:rPr>
        <w:t>-N</w:t>
      </w:r>
      <w:r w:rsidRPr="00E757D8">
        <w:rPr>
          <w:sz w:val="22"/>
          <w:szCs w:val="22"/>
          <w:lang w:val="de-DE"/>
        </w:rPr>
        <w:t>etzwerk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Office</w:t>
      </w:r>
      <w:r>
        <w:rPr>
          <w:sz w:val="22"/>
          <w:szCs w:val="22"/>
          <w:lang w:val="de-DE"/>
        </w:rPr>
        <w:t>-</w:t>
      </w:r>
      <w:r w:rsidRPr="00E757D8">
        <w:rPr>
          <w:sz w:val="22"/>
          <w:szCs w:val="22"/>
          <w:lang w:val="de-DE"/>
        </w:rPr>
        <w:t>Drucker für A4 Blätter der eine hohe Auflösung besitzt u</w:t>
      </w:r>
      <w:r>
        <w:rPr>
          <w:sz w:val="22"/>
          <w:szCs w:val="22"/>
          <w:lang w:val="de-DE"/>
        </w:rPr>
        <w:t>n</w:t>
      </w:r>
      <w:r w:rsidRPr="00E757D8">
        <w:rPr>
          <w:sz w:val="22"/>
          <w:szCs w:val="22"/>
          <w:lang w:val="de-DE"/>
        </w:rPr>
        <w:t>d dabei 40 Blatter/Minute und ein 500 Blätter Fach besitzt.</w:t>
      </w:r>
    </w:p>
    <w:p w14:paraId="69B33B6F" w14:textId="5A73C6F0" w:rsidR="004106A7" w:rsidRPr="00E757D8" w:rsidRDefault="004954A8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Abweichend </w:t>
      </w:r>
      <w:r w:rsidRPr="00E757D8">
        <w:rPr>
          <w:sz w:val="22"/>
          <w:szCs w:val="22"/>
          <w:lang w:val="de-DE"/>
        </w:rPr>
        <w:t>soll</w:t>
      </w:r>
      <w:r w:rsidR="004106A7" w:rsidRPr="00E757D8">
        <w:rPr>
          <w:sz w:val="22"/>
          <w:szCs w:val="22"/>
          <w:lang w:val="de-DE"/>
        </w:rPr>
        <w:t xml:space="preserve"> der </w:t>
      </w:r>
      <w:r w:rsidR="00E757D8" w:rsidRPr="00E757D8">
        <w:rPr>
          <w:sz w:val="22"/>
          <w:szCs w:val="22"/>
          <w:lang w:val="de-DE"/>
        </w:rPr>
        <w:t>Lehrer</w:t>
      </w:r>
      <w:r w:rsidR="004106A7" w:rsidRPr="00E757D8">
        <w:rPr>
          <w:sz w:val="22"/>
          <w:szCs w:val="22"/>
          <w:lang w:val="de-DE"/>
        </w:rPr>
        <w:t xml:space="preserve"> PC ein Blu-Ray RW Laufwerk besitzen und die oben </w:t>
      </w:r>
      <w:r w:rsidR="00E757D8" w:rsidRPr="00E757D8">
        <w:rPr>
          <w:sz w:val="22"/>
          <w:szCs w:val="22"/>
          <w:lang w:val="de-DE"/>
        </w:rPr>
        <w:t>genannte</w:t>
      </w:r>
      <w:r w:rsidR="004106A7" w:rsidRPr="00E757D8">
        <w:rPr>
          <w:sz w:val="22"/>
          <w:szCs w:val="22"/>
          <w:lang w:val="de-DE"/>
        </w:rPr>
        <w:t xml:space="preserve"> Grafikkarte besitzen</w:t>
      </w:r>
      <w:r w:rsidR="00F8483B">
        <w:rPr>
          <w:sz w:val="22"/>
          <w:szCs w:val="22"/>
          <w:lang w:val="de-DE"/>
        </w:rPr>
        <w:t xml:space="preserve"> und soll</w:t>
      </w:r>
      <w:r w:rsidR="00073473">
        <w:rPr>
          <w:sz w:val="22"/>
          <w:szCs w:val="22"/>
          <w:lang w:val="de-DE"/>
        </w:rPr>
        <w:t xml:space="preserve"> ein</w:t>
      </w:r>
      <w:r w:rsidR="00F8483B">
        <w:rPr>
          <w:sz w:val="22"/>
          <w:szCs w:val="22"/>
          <w:lang w:val="de-DE"/>
        </w:rPr>
        <w:t xml:space="preserve"> lautstarke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externe</w:t>
      </w:r>
      <w:r w:rsidR="00073473">
        <w:rPr>
          <w:sz w:val="22"/>
          <w:szCs w:val="22"/>
          <w:lang w:val="de-DE"/>
        </w:rPr>
        <w:t>s</w:t>
      </w:r>
      <w:r w:rsidR="00F8483B">
        <w:rPr>
          <w:sz w:val="22"/>
          <w:szCs w:val="22"/>
          <w:lang w:val="de-DE"/>
        </w:rPr>
        <w:t xml:space="preserve"> </w:t>
      </w:r>
      <w:r w:rsidR="00073473">
        <w:rPr>
          <w:sz w:val="22"/>
          <w:szCs w:val="22"/>
          <w:lang w:val="de-DE"/>
        </w:rPr>
        <w:t>Stereo-Audiosystem besitzen</w:t>
      </w:r>
      <w:r>
        <w:rPr>
          <w:sz w:val="22"/>
          <w:szCs w:val="22"/>
          <w:lang w:val="de-DE"/>
        </w:rPr>
        <w:t>.</w:t>
      </w:r>
    </w:p>
    <w:p w14:paraId="1B034BB1" w14:textId="634C6277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Dann wollen wir ein Lichtstarken </w:t>
      </w:r>
      <w:r w:rsidR="004954A8" w:rsidRPr="004954A8">
        <w:rPr>
          <w:sz w:val="22"/>
          <w:szCs w:val="22"/>
          <w:lang w:val="de-DE"/>
        </w:rPr>
        <w:t>Videoprojektor</w:t>
      </w:r>
      <w:r w:rsidR="004954A8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aufgrund der Lichtverhält über den Tag die sich stätig verändern.</w:t>
      </w:r>
    </w:p>
    <w:p w14:paraId="261A69DA" w14:textId="2EEBA0E5" w:rsidR="004106A7" w:rsidRPr="00E757D8" w:rsidRDefault="004106A7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und optional </w:t>
      </w:r>
      <w:r w:rsidR="008E5946" w:rsidRPr="00E757D8">
        <w:rPr>
          <w:sz w:val="22"/>
          <w:szCs w:val="22"/>
          <w:lang w:val="de-DE"/>
        </w:rPr>
        <w:t xml:space="preserve">einen hochauflösenden </w:t>
      </w:r>
      <w:r w:rsidR="00E757D8" w:rsidRPr="00E757D8">
        <w:rPr>
          <w:sz w:val="22"/>
          <w:szCs w:val="22"/>
          <w:lang w:val="de-DE"/>
        </w:rPr>
        <w:t>Scanner</w:t>
      </w:r>
    </w:p>
    <w:p w14:paraId="29601015" w14:textId="77777777" w:rsidR="008E5946" w:rsidRPr="00E757D8" w:rsidRDefault="008A6FC0" w:rsidP="000A5CA9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Unser Budget beträgt </w:t>
      </w:r>
      <w:r w:rsidR="008E5946" w:rsidRPr="00E757D8">
        <w:rPr>
          <w:sz w:val="22"/>
          <w:szCs w:val="22"/>
          <w:lang w:val="de-DE"/>
        </w:rPr>
        <w:t>von</w:t>
      </w:r>
      <w:r w:rsidRPr="00E757D8">
        <w:rPr>
          <w:sz w:val="22"/>
          <w:szCs w:val="22"/>
          <w:lang w:val="de-DE"/>
        </w:rPr>
        <w:t xml:space="preserve"> 10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 bis 15</w:t>
      </w:r>
      <w:r w:rsidR="00C745A8" w:rsidRPr="00E757D8">
        <w:rPr>
          <w:sz w:val="22"/>
          <w:szCs w:val="22"/>
          <w:lang w:val="de-DE"/>
        </w:rPr>
        <w:t>.000,00</w:t>
      </w:r>
      <w:r w:rsidRPr="00E757D8">
        <w:rPr>
          <w:sz w:val="22"/>
          <w:szCs w:val="22"/>
          <w:lang w:val="de-DE"/>
        </w:rPr>
        <w:t xml:space="preserve"> €.</w:t>
      </w:r>
    </w:p>
    <w:p w14:paraId="7EC091E7" w14:textId="5A6E9A6F" w:rsidR="008E5946" w:rsidRDefault="008E5946" w:rsidP="00481D91">
      <w:pPr>
        <w:spacing w:after="12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Wir wünschen das die </w:t>
      </w:r>
      <w:r w:rsidR="00E757D8" w:rsidRPr="00E757D8">
        <w:rPr>
          <w:sz w:val="22"/>
          <w:szCs w:val="22"/>
          <w:lang w:val="de-DE"/>
        </w:rPr>
        <w:t>Lieferung</w:t>
      </w:r>
      <w:r w:rsidRPr="00E757D8">
        <w:rPr>
          <w:sz w:val="22"/>
          <w:szCs w:val="22"/>
          <w:lang w:val="de-DE"/>
        </w:rPr>
        <w:t xml:space="preserve"> vom 03.04.2023</w:t>
      </w:r>
      <w:r w:rsidR="0088246A">
        <w:rPr>
          <w:sz w:val="22"/>
          <w:szCs w:val="22"/>
          <w:lang w:val="de-DE"/>
        </w:rPr>
        <w:t xml:space="preserve"> </w:t>
      </w:r>
      <w:r w:rsidRPr="00E757D8">
        <w:rPr>
          <w:sz w:val="22"/>
          <w:szCs w:val="22"/>
          <w:lang w:val="de-DE"/>
        </w:rPr>
        <w:t>-</w:t>
      </w:r>
      <w:r w:rsidR="0088246A">
        <w:rPr>
          <w:sz w:val="22"/>
          <w:szCs w:val="22"/>
          <w:lang w:val="de-DE"/>
        </w:rPr>
        <w:t xml:space="preserve"> </w:t>
      </w:r>
      <w:r w:rsidR="00481D91">
        <w:rPr>
          <w:sz w:val="22"/>
          <w:szCs w:val="22"/>
          <w:lang w:val="de-DE"/>
        </w:rPr>
        <w:t>11</w:t>
      </w:r>
      <w:r w:rsidRPr="00E757D8">
        <w:rPr>
          <w:sz w:val="22"/>
          <w:szCs w:val="22"/>
          <w:lang w:val="de-DE"/>
        </w:rPr>
        <w:t>.04.2023 erfolgt wird</w:t>
      </w:r>
      <w:r w:rsidR="00481D91">
        <w:rPr>
          <w:sz w:val="22"/>
          <w:szCs w:val="22"/>
          <w:lang w:val="de-DE"/>
        </w:rPr>
        <w:t>.</w:t>
      </w:r>
    </w:p>
    <w:p w14:paraId="20636C39" w14:textId="573CF3F7" w:rsidR="0088246A" w:rsidRPr="00E757D8" w:rsidRDefault="0088246A" w:rsidP="000A5CA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Ich stehe Ihnen als Ansprechpartner zur Verfügung und freue mich auf eine Antwort</w:t>
      </w:r>
      <w:r w:rsidR="00073473">
        <w:rPr>
          <w:sz w:val="22"/>
          <w:szCs w:val="22"/>
          <w:lang w:val="de-DE"/>
        </w:rPr>
        <w:t>.</w:t>
      </w:r>
    </w:p>
    <w:p w14:paraId="49B82C9B" w14:textId="32CFAC56" w:rsidR="008A6FC0" w:rsidRPr="00E757D8" w:rsidRDefault="008A6FC0" w:rsidP="00F8483B">
      <w:pPr>
        <w:spacing w:after="240" w:line="288" w:lineRule="auto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Bitte senden Sie uns Ihre Antwort bis zum 1.03.2023 per E-Mail oder Post </w:t>
      </w:r>
      <w:r w:rsidR="00E757D8" w:rsidRPr="00E757D8">
        <w:rPr>
          <w:sz w:val="22"/>
          <w:szCs w:val="22"/>
          <w:lang w:val="de-DE"/>
        </w:rPr>
        <w:t>zu. Vielen</w:t>
      </w:r>
      <w:r w:rsidRPr="00E757D8">
        <w:rPr>
          <w:sz w:val="22"/>
          <w:szCs w:val="22"/>
          <w:lang w:val="de-DE"/>
        </w:rPr>
        <w:t xml:space="preserve"> Dank für Ihre Aufmerksamkeit und Ihr Interesse an unserem Projekt.</w:t>
      </w:r>
    </w:p>
    <w:p w14:paraId="04A6C032" w14:textId="399412C5" w:rsidR="00A558BB" w:rsidRPr="00E757D8" w:rsidRDefault="008A6FC0" w:rsidP="00B627E0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</w:p>
    <w:p w14:paraId="42D65D4E" w14:textId="5181E352" w:rsidR="00B34BC3" w:rsidRPr="00E757D8" w:rsidRDefault="00A125E5" w:rsidP="008A6FC0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A9215" wp14:editId="0FC59552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422D1C" id="Gerade Verbindung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143AFA23" w14:textId="381C72DA" w:rsidR="00B627E0" w:rsidRDefault="00F8483B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      </w:t>
      </w:r>
      <w:r w:rsidR="00B627E0" w:rsidRPr="00E757D8">
        <w:rPr>
          <w:sz w:val="22"/>
          <w:szCs w:val="22"/>
          <w:lang w:val="de-DE"/>
        </w:rPr>
        <w:t>Aps, Fabian</w:t>
      </w:r>
    </w:p>
    <w:p w14:paraId="08797940" w14:textId="77777777" w:rsidR="00E757D8" w:rsidRDefault="00E757D8" w:rsidP="008A6FC0">
      <w:pPr>
        <w:spacing w:after="120"/>
        <w:rPr>
          <w:sz w:val="22"/>
          <w:szCs w:val="22"/>
          <w:lang w:val="de-DE"/>
        </w:rPr>
      </w:pPr>
    </w:p>
    <w:p w14:paraId="5F48A4DA" w14:textId="4182E66A" w:rsidR="00E757D8" w:rsidRDefault="00E757D8" w:rsidP="008A6FC0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37D7AE9D" w14:textId="77777777" w:rsidR="00E757D8" w:rsidRDefault="00E757D8" w:rsidP="00E757D8">
      <w:pPr>
        <w:pStyle w:val="Listenabsatz"/>
        <w:numPr>
          <w:ilvl w:val="0"/>
          <w:numId w:val="7"/>
        </w:numPr>
        <w:spacing w:after="120"/>
        <w:rPr>
          <w:lang w:val="de-DE"/>
        </w:rPr>
      </w:pPr>
      <w:r>
        <w:rPr>
          <w:sz w:val="22"/>
          <w:szCs w:val="22"/>
          <w:lang w:val="de-DE"/>
        </w:rPr>
        <w:t>Raumplan</w:t>
      </w:r>
    </w:p>
    <w:p w14:paraId="38D52FE3" w14:textId="04B469FB" w:rsidR="00E757D8" w:rsidRPr="00E757D8" w:rsidRDefault="00E757D8" w:rsidP="00E757D8">
      <w:pPr>
        <w:pStyle w:val="Listenabsatz"/>
        <w:numPr>
          <w:ilvl w:val="0"/>
          <w:numId w:val="7"/>
        </w:numPr>
        <w:spacing w:after="120"/>
        <w:rPr>
          <w:lang w:val="de-DE"/>
        </w:rPr>
      </w:pPr>
      <w:r w:rsidRPr="00E757D8">
        <w:rPr>
          <w:lang w:val="de-DE"/>
        </w:rPr>
        <w:t>Fotos</w:t>
      </w:r>
      <w:r>
        <w:rPr>
          <w:lang w:val="de-DE"/>
        </w:rPr>
        <w:t xml:space="preserve"> der Altgeräte</w:t>
      </w:r>
    </w:p>
    <w:sectPr w:rsidR="00E757D8" w:rsidRPr="00E757D8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435B9" w14:textId="77777777" w:rsidR="00636EDA" w:rsidRDefault="00636EDA" w:rsidP="00073473">
      <w:r>
        <w:separator/>
      </w:r>
    </w:p>
  </w:endnote>
  <w:endnote w:type="continuationSeparator" w:id="0">
    <w:p w14:paraId="280F3D57" w14:textId="77777777" w:rsidR="00636EDA" w:rsidRDefault="00636EDA" w:rsidP="00073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88CDA75-C0C1-5A40-8013-C496B5F232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D1995A9-A0CC-E246-A0B8-F17B582655B8}"/>
    <w:embedBold r:id="rId3" w:fontKey="{68B45C68-D143-984B-A365-3AF1241A95E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14B168D5-CDD4-4A4A-A6E0-679C05567A73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5B899EF-0062-CB47-BC64-0E521C58864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DBA957E8-66F0-1C4B-BBF7-6E39FFCFBD07}"/>
    <w:embedBold r:id="rId7" w:fontKey="{4E23B75D-FD49-AC47-B1CF-96B4D8FEFA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8CD1D022-11A3-024E-A1D5-BB3558B460C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97987E07-6E72-ED4D-A2C8-E225802018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619760317"/>
      <w:docPartObj>
        <w:docPartGallery w:val="Page Numbers (Bottom of Page)"/>
        <w:docPartUnique/>
      </w:docPartObj>
    </w:sdtPr>
    <w:sdtContent>
      <w:p w14:paraId="7885699D" w14:textId="5800050C" w:rsidR="00073473" w:rsidRDefault="00073473" w:rsidP="00447B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003B00C" w14:textId="77777777" w:rsidR="00073473" w:rsidRDefault="00073473" w:rsidP="00073473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480757928"/>
      <w:docPartObj>
        <w:docPartGallery w:val="Page Numbers (Bottom of Page)"/>
        <w:docPartUnique/>
      </w:docPartObj>
    </w:sdtPr>
    <w:sdtContent>
      <w:p w14:paraId="5ED6E267" w14:textId="687EE8FA" w:rsidR="00073473" w:rsidRDefault="00073473" w:rsidP="00447BE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889C09" w14:textId="77777777" w:rsidR="00073473" w:rsidRDefault="00073473" w:rsidP="00073473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E3E07" w14:textId="77777777" w:rsidR="00636EDA" w:rsidRDefault="00636EDA" w:rsidP="00073473">
      <w:r>
        <w:separator/>
      </w:r>
    </w:p>
  </w:footnote>
  <w:footnote w:type="continuationSeparator" w:id="0">
    <w:p w14:paraId="2BE36115" w14:textId="77777777" w:rsidR="00636EDA" w:rsidRDefault="00636EDA" w:rsidP="00073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1C96"/>
    <w:multiLevelType w:val="hybridMultilevel"/>
    <w:tmpl w:val="6018E6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02C3E"/>
    <w:multiLevelType w:val="hybridMultilevel"/>
    <w:tmpl w:val="E800ED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C289C"/>
    <w:multiLevelType w:val="hybridMultilevel"/>
    <w:tmpl w:val="3AD2D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945E4"/>
    <w:multiLevelType w:val="hybridMultilevel"/>
    <w:tmpl w:val="F63843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0720F"/>
    <w:multiLevelType w:val="hybridMultilevel"/>
    <w:tmpl w:val="BA664B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00413"/>
    <w:multiLevelType w:val="hybridMultilevel"/>
    <w:tmpl w:val="0F6263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147">
    <w:abstractNumId w:val="3"/>
  </w:num>
  <w:num w:numId="2" w16cid:durableId="1464884288">
    <w:abstractNumId w:val="4"/>
  </w:num>
  <w:num w:numId="3" w16cid:durableId="1880438927">
    <w:abstractNumId w:val="2"/>
  </w:num>
  <w:num w:numId="4" w16cid:durableId="34236599">
    <w:abstractNumId w:val="1"/>
  </w:num>
  <w:num w:numId="5" w16cid:durableId="1151871061">
    <w:abstractNumId w:val="6"/>
  </w:num>
  <w:num w:numId="6" w16cid:durableId="839271553">
    <w:abstractNumId w:val="5"/>
  </w:num>
  <w:num w:numId="7" w16cid:durableId="201721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activeWritingStyle w:appName="MSWord" w:lang="de-DE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BE"/>
    <w:rsid w:val="0000767A"/>
    <w:rsid w:val="00073473"/>
    <w:rsid w:val="000A5CA9"/>
    <w:rsid w:val="00123AE7"/>
    <w:rsid w:val="00142818"/>
    <w:rsid w:val="0014319D"/>
    <w:rsid w:val="003A0134"/>
    <w:rsid w:val="003C49F9"/>
    <w:rsid w:val="004106A7"/>
    <w:rsid w:val="00481D91"/>
    <w:rsid w:val="004954A8"/>
    <w:rsid w:val="004E2EC6"/>
    <w:rsid w:val="00636EDA"/>
    <w:rsid w:val="0086403D"/>
    <w:rsid w:val="0088246A"/>
    <w:rsid w:val="008A6FC0"/>
    <w:rsid w:val="008E5946"/>
    <w:rsid w:val="00940612"/>
    <w:rsid w:val="00976CC9"/>
    <w:rsid w:val="00A125E5"/>
    <w:rsid w:val="00A2149B"/>
    <w:rsid w:val="00A558BB"/>
    <w:rsid w:val="00AF59F6"/>
    <w:rsid w:val="00B34BC3"/>
    <w:rsid w:val="00B627E0"/>
    <w:rsid w:val="00B74B6A"/>
    <w:rsid w:val="00BB08BE"/>
    <w:rsid w:val="00C14F8A"/>
    <w:rsid w:val="00C7317C"/>
    <w:rsid w:val="00C745A8"/>
    <w:rsid w:val="00C96A5C"/>
    <w:rsid w:val="00E22EC4"/>
    <w:rsid w:val="00E757D8"/>
    <w:rsid w:val="00F8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F83DF9"/>
  <w15:chartTrackingRefBased/>
  <w15:docId w15:val="{2CB74C44-3C64-AA4E-B217-20BED48F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B08B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B08B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123AE7"/>
    <w:pPr>
      <w:ind w:left="720"/>
      <w:contextualSpacing/>
    </w:pPr>
  </w:style>
  <w:style w:type="paragraph" w:styleId="Fuzeile">
    <w:name w:val="footer"/>
    <w:basedOn w:val="Standard"/>
    <w:link w:val="FuzeileZchn"/>
    <w:uiPriority w:val="99"/>
    <w:unhideWhenUsed/>
    <w:rsid w:val="00073473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73473"/>
  </w:style>
  <w:style w:type="character" w:styleId="Seitenzahl">
    <w:name w:val="page number"/>
    <w:basedOn w:val="Absatz-Standardschriftart"/>
    <w:uiPriority w:val="99"/>
    <w:semiHidden/>
    <w:unhideWhenUsed/>
    <w:rsid w:val="00073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ps@oszimt.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2</Pages>
  <Words>405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Anfrage einer PC-Raum Ausstatung</vt:lpstr>
    </vt:vector>
  </TitlesOfParts>
  <Manager/>
  <Company>OSZ IMT</Company>
  <LinksUpToDate>false</LinksUpToDate>
  <CharactersWithSpaces>2955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Anfrage einer PC-Raum Ausstatung</dc:title>
  <dc:subject>Anfrage bezüglich einer PC-Raum Ausstatung</dc:subject>
  <dc:creator>Aps, Fabian</dc:creator>
  <cp:keywords>Anfrage</cp:keywords>
  <dc:description/>
  <cp:lastModifiedBy>ITA 12 - Aps, Fabian</cp:lastModifiedBy>
  <cp:revision>9</cp:revision>
  <dcterms:created xsi:type="dcterms:W3CDTF">2023-02-22T11:44:00Z</dcterms:created>
  <dcterms:modified xsi:type="dcterms:W3CDTF">2023-03-28T09:11:00Z</dcterms:modified>
  <cp:category>Anfrage</cp:category>
</cp:coreProperties>
</file>