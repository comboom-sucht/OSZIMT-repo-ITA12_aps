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5DBE7D4D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  <w:bookmarkStart w:id="5" w:name="OLE_LINK10"/>
      <w:bookmarkStart w:id="6" w:name="OLE_LINK11"/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bookmarkEnd w:id="5"/>
    <w:bookmarkEnd w:id="6"/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011149FA" w14:textId="69B8963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7C4D2793" w14:textId="454B02D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52E87346" w14:textId="1C46056E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6F8584F7" w14:textId="67966C8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066F6CE2" w14:textId="6967D14F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206EABA" w14:textId="5E9502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  <w:r w:rsidR="00FA2C7C">
        <w:rPr>
          <w:sz w:val="22"/>
          <w:szCs w:val="22"/>
          <w:lang w:val="de-DE"/>
        </w:rPr>
        <w:t xml:space="preserve"> Da es das </w:t>
      </w:r>
      <w:r w:rsidR="00FA2C7C" w:rsidRPr="00FA2C7C">
        <w:rPr>
          <w:sz w:val="22"/>
          <w:szCs w:val="22"/>
          <w:lang w:val="de-DE"/>
        </w:rPr>
        <w:t>SX1000R Platinum</w:t>
      </w:r>
      <w:r w:rsidR="00FA2C7C">
        <w:rPr>
          <w:sz w:val="22"/>
          <w:szCs w:val="22"/>
          <w:lang w:val="de-DE"/>
        </w:rPr>
        <w:t xml:space="preserve"> (</w:t>
      </w:r>
      <w:r w:rsidR="00FA2C7C" w:rsidRPr="00FA2C7C">
        <w:rPr>
          <w:sz w:val="22"/>
          <w:szCs w:val="22"/>
          <w:lang w:val="de-DE"/>
        </w:rPr>
        <w:t>SST-SX1000R-PL</w:t>
      </w:r>
      <w:r w:rsidR="00FA2C7C">
        <w:rPr>
          <w:sz w:val="22"/>
          <w:szCs w:val="22"/>
          <w:lang w:val="de-DE"/>
        </w:rPr>
        <w:t>) ist.</w:t>
      </w:r>
    </w:p>
    <w:p w14:paraId="3EC9833B" w14:textId="737283A1" w:rsid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79D7A5F1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D491847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69AE182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FFD97B5" w14:textId="77777777" w:rsidR="00C96380" w:rsidRPr="004F199D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0971A329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275A5ACB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678D008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323D8C11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Maus, Tastatur: Jeder PC wird mit einem stabilen und zuverlässigen </w:t>
      </w:r>
      <w:r w:rsidR="00FA2C7C">
        <w:rPr>
          <w:sz w:val="22"/>
          <w:szCs w:val="22"/>
          <w:lang w:val="de-DE"/>
        </w:rPr>
        <w:t xml:space="preserve">HP PCKM-VN454 </w:t>
      </w:r>
      <w:r w:rsidRPr="004F199D">
        <w:rPr>
          <w:sz w:val="22"/>
          <w:szCs w:val="22"/>
          <w:lang w:val="de-DE"/>
        </w:rPr>
        <w:t>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74144DAC" w14:textId="020A9B6C" w:rsidR="00E86955" w:rsidRDefault="004F199D" w:rsidP="007C531A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E34FFD">
        <w:tc>
          <w:tcPr>
            <w:tcW w:w="7933" w:type="dxa"/>
            <w:tcBorders>
              <w:bottom w:val="nil"/>
              <w:right w:val="nil"/>
            </w:tcBorders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  <w:tcBorders>
              <w:left w:val="nil"/>
              <w:bottom w:val="nil"/>
            </w:tcBorders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7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7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E34FFD">
        <w:tc>
          <w:tcPr>
            <w:tcW w:w="7933" w:type="dxa"/>
            <w:tcBorders>
              <w:top w:val="single" w:sz="36" w:space="0" w:color="auto"/>
              <w:bottom w:val="nil"/>
              <w:right w:val="nil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E34FFD">
        <w:tc>
          <w:tcPr>
            <w:tcW w:w="7933" w:type="dxa"/>
            <w:tcBorders>
              <w:top w:val="nil"/>
              <w:right w:val="nil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nil"/>
              <w:left w:val="nil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636519F0" w:rsidR="00C96380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  <w:r w:rsidR="00C96380">
        <w:rPr>
          <w:sz w:val="22"/>
          <w:szCs w:val="22"/>
          <w:lang w:val="de-DE"/>
        </w:rPr>
        <w:br w:type="page"/>
      </w:r>
    </w:p>
    <w:p w14:paraId="38A1026D" w14:textId="77777777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</w:p>
    <w:p w14:paraId="1A7417EF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54BBC443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BD06936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6E12C9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1C60D59B" w14:textId="14210C58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 in </w:t>
      </w:r>
      <w:proofErr w:type="spellStart"/>
      <w:r>
        <w:rPr>
          <w:sz w:val="22"/>
          <w:szCs w:val="22"/>
          <w:lang w:val="de-DE"/>
        </w:rPr>
        <w:t>höhe</w:t>
      </w:r>
      <w:proofErr w:type="spellEnd"/>
      <w:r>
        <w:rPr>
          <w:sz w:val="22"/>
          <w:szCs w:val="22"/>
          <w:lang w:val="de-DE"/>
        </w:rPr>
        <w:t xml:space="preserve">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</w:t>
      </w:r>
      <w:bookmarkStart w:id="8" w:name="OLE_LINK12"/>
      <w:bookmarkStart w:id="9" w:name="OLE_LINK13"/>
      <w:r w:rsidR="00E86955">
        <w:rPr>
          <w:sz w:val="22"/>
          <w:szCs w:val="22"/>
          <w:lang w:val="de-DE"/>
        </w:rPr>
        <w:t>Konto</w:t>
      </w:r>
      <w:bookmarkEnd w:id="8"/>
      <w:bookmarkEnd w:id="9"/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7D3E7624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r w:rsidR="00124013">
        <w:rPr>
          <w:sz w:val="22"/>
          <w:szCs w:val="22"/>
          <w:lang w:val="de-DE"/>
        </w:rPr>
        <w:t>Erhalt</w:t>
      </w:r>
      <w:r>
        <w:rPr>
          <w:sz w:val="22"/>
          <w:szCs w:val="22"/>
          <w:lang w:val="de-DE"/>
        </w:rPr>
        <w:t xml:space="preserve"> der Auftragsbestätigung frei Haus an die </w:t>
      </w:r>
      <w:r w:rsidR="00124013">
        <w:rPr>
          <w:sz w:val="22"/>
          <w:szCs w:val="22"/>
          <w:lang w:val="de-DE"/>
        </w:rPr>
        <w:t>obige</w:t>
      </w:r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</w:t>
      </w:r>
      <w:bookmarkStart w:id="10" w:name="OLE_LINK14"/>
      <w:bookmarkStart w:id="11" w:name="OLE_LINK15"/>
      <w:r>
        <w:rPr>
          <w:sz w:val="22"/>
          <w:szCs w:val="22"/>
          <w:lang w:val="de-DE"/>
        </w:rPr>
        <w:t xml:space="preserve">AGB finden Sie auf </w:t>
      </w:r>
      <w:bookmarkStart w:id="12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12"/>
      <w:r>
        <w:rPr>
          <w:sz w:val="22"/>
          <w:szCs w:val="22"/>
          <w:lang w:val="de-DE"/>
        </w:rPr>
        <w:t xml:space="preserve">in deutsch oder </w:t>
      </w:r>
      <w:bookmarkStart w:id="13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public-privacy.de/AGB/en/</w:t>
      </w:r>
      <w:r>
        <w:rPr>
          <w:sz w:val="22"/>
          <w:szCs w:val="22"/>
          <w:lang w:val="de-DE"/>
        </w:rPr>
        <w:fldChar w:fldCharType="end"/>
      </w:r>
      <w:bookmarkEnd w:id="10"/>
      <w:bookmarkEnd w:id="11"/>
      <w:r>
        <w:rPr>
          <w:sz w:val="22"/>
          <w:szCs w:val="22"/>
          <w:lang w:val="de-DE"/>
        </w:rPr>
        <w:t xml:space="preserve"> </w:t>
      </w:r>
      <w:bookmarkEnd w:id="13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14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14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A1A53" w14:textId="77777777" w:rsidR="0022247E" w:rsidRDefault="0022247E" w:rsidP="00C1168B">
      <w:r>
        <w:separator/>
      </w:r>
    </w:p>
  </w:endnote>
  <w:endnote w:type="continuationSeparator" w:id="0">
    <w:p w14:paraId="37E1450C" w14:textId="77777777" w:rsidR="0022247E" w:rsidRDefault="0022247E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B0864296-10DA-AD46-80B2-D75B0709D7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2616E6C-8C5B-464D-9407-33ECA82E0BFE}"/>
    <w:embedBold r:id="rId3" w:fontKey="{D592F427-D4C9-0C4E-9F71-2213A714912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407AB0C1-6263-034C-80D7-DF585BEBFBB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BFD14144-C310-DC4A-A7BC-510F065DAD8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ACA0A1-05EA-B141-A389-D32B7170E2B3}"/>
    <w:embedBold r:id="rId7" w:fontKey="{C1C3754A-3EAD-BD41-84D0-72FC03FEFE5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2CD50FF3-C759-174E-AB26-8BEEAB059F6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F1A69EE1-BF10-9448-BCD2-487FF85C39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5CF0F03C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 w:rsidR="003C0649">
          <w:rPr>
            <w:rStyle w:val="Seitenzahl"/>
          </w:rPr>
          <w:fldChar w:fldCharType="separate"/>
        </w:r>
        <w:r w:rsidR="003C0649"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193202C0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  <w:r w:rsidR="003C0649">
          <w:rPr>
            <w:rStyle w:val="Seitenzahl"/>
            <w:lang w:val="de-DE"/>
          </w:rPr>
          <w:t>/3</w:t>
        </w:r>
      </w:p>
    </w:sdtContent>
  </w:sdt>
  <w:p w14:paraId="34435596" w14:textId="5DA9A7C2" w:rsidR="00C1168B" w:rsidRDefault="003C0649" w:rsidP="00C1168B">
    <w:pPr>
      <w:pStyle w:val="Fuzeile"/>
      <w:ind w:right="360"/>
    </w:pPr>
    <w:r>
      <w:rPr>
        <w:sz w:val="22"/>
        <w:szCs w:val="22"/>
        <w:lang w:val="de-DE"/>
      </w:rPr>
      <w:t xml:space="preserve">Konto: </w:t>
    </w:r>
    <w:r w:rsidRPr="00E86955">
      <w:rPr>
        <w:sz w:val="22"/>
        <w:szCs w:val="22"/>
        <w:lang w:val="de-DE"/>
      </w:rPr>
      <w:t>DE43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5001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0517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4431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2255</w:t>
    </w:r>
    <w:r>
      <w:rPr>
        <w:sz w:val="22"/>
        <w:szCs w:val="22"/>
        <w:lang w:val="de-DE"/>
      </w:rPr>
      <w:t xml:space="preserve"> </w:t>
    </w:r>
    <w:r w:rsidRPr="00E86955">
      <w:rPr>
        <w:sz w:val="22"/>
        <w:szCs w:val="22"/>
        <w:lang w:val="de-DE"/>
      </w:rPr>
      <w:t>89</w:t>
    </w:r>
    <w:r>
      <w:rPr>
        <w:sz w:val="22"/>
        <w:szCs w:val="22"/>
        <w:lang w:val="de-DE"/>
      </w:rPr>
      <w:t xml:space="preserve"> </w:t>
    </w:r>
    <w:r>
      <w:rPr>
        <w:sz w:val="22"/>
        <w:szCs w:val="22"/>
        <w:lang w:val="de-DE"/>
      </w:rPr>
      <w:t>AGB</w:t>
    </w:r>
    <w:r>
      <w:rPr>
        <w:sz w:val="22"/>
        <w:szCs w:val="22"/>
        <w:lang w:val="de-DE"/>
      </w:rPr>
      <w:t xml:space="preserve">: </w:t>
    </w:r>
    <w:hyperlink r:id="rId1" w:history="1">
      <w:r w:rsidRPr="00205717">
        <w:rPr>
          <w:rStyle w:val="Hyperlink"/>
          <w:sz w:val="22"/>
          <w:szCs w:val="22"/>
          <w:lang w:val="de-DE"/>
        </w:rPr>
        <w:t>public-privacy.de/AGB/de/</w:t>
      </w:r>
    </w:hyperlink>
    <w:r>
      <w:rPr>
        <w:sz w:val="22"/>
        <w:szCs w:val="22"/>
        <w:lang w:val="de-DE"/>
      </w:rPr>
      <w:t xml:space="preserve"> /</w:t>
    </w:r>
    <w:r>
      <w:rPr>
        <w:sz w:val="22"/>
        <w:szCs w:val="22"/>
        <w:lang w:val="de-DE"/>
      </w:rPr>
      <w:t xml:space="preserve"> </w:t>
    </w:r>
    <w:hyperlink r:id="rId2" w:history="1">
      <w:r w:rsidRPr="00205717">
        <w:rPr>
          <w:rStyle w:val="Hyperlink"/>
          <w:sz w:val="22"/>
          <w:szCs w:val="22"/>
          <w:lang w:val="de-DE"/>
        </w:rPr>
        <w:t>public-privacy.de/AGB/en/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25797" w14:textId="77777777" w:rsidR="0022247E" w:rsidRDefault="0022247E" w:rsidP="00C1168B">
      <w:r>
        <w:separator/>
      </w:r>
    </w:p>
  </w:footnote>
  <w:footnote w:type="continuationSeparator" w:id="0">
    <w:p w14:paraId="23F15C70" w14:textId="77777777" w:rsidR="0022247E" w:rsidRDefault="0022247E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401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24013"/>
    <w:rsid w:val="0014319D"/>
    <w:rsid w:val="00205717"/>
    <w:rsid w:val="0022247E"/>
    <w:rsid w:val="003C0649"/>
    <w:rsid w:val="003F3B63"/>
    <w:rsid w:val="00426C36"/>
    <w:rsid w:val="004607CB"/>
    <w:rsid w:val="004618D8"/>
    <w:rsid w:val="004E42C9"/>
    <w:rsid w:val="004F199D"/>
    <w:rsid w:val="00684607"/>
    <w:rsid w:val="00713D16"/>
    <w:rsid w:val="007560CD"/>
    <w:rsid w:val="00766693"/>
    <w:rsid w:val="007A39C9"/>
    <w:rsid w:val="007B4454"/>
    <w:rsid w:val="007C531A"/>
    <w:rsid w:val="007D0436"/>
    <w:rsid w:val="007D6472"/>
    <w:rsid w:val="0085549D"/>
    <w:rsid w:val="0086403D"/>
    <w:rsid w:val="00940612"/>
    <w:rsid w:val="00976CC9"/>
    <w:rsid w:val="009F0193"/>
    <w:rsid w:val="00AC2573"/>
    <w:rsid w:val="00C1168B"/>
    <w:rsid w:val="00C14F8A"/>
    <w:rsid w:val="00C43E79"/>
    <w:rsid w:val="00C7317C"/>
    <w:rsid w:val="00C96380"/>
    <w:rsid w:val="00CF54B0"/>
    <w:rsid w:val="00D127B8"/>
    <w:rsid w:val="00D63094"/>
    <w:rsid w:val="00E34FFD"/>
    <w:rsid w:val="00E62B02"/>
    <w:rsid w:val="00E86955"/>
    <w:rsid w:val="00EB452D"/>
    <w:rsid w:val="00FA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public-privacy.de/AGB/en" TargetMode="External"/><Relationship Id="rId1" Type="http://schemas.openxmlformats.org/officeDocument/2006/relationships/hyperlink" Target="public-privacy.de/AGB/d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717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11</cp:revision>
  <cp:lastPrinted>2023-05-31T09:54:00Z</cp:lastPrinted>
  <dcterms:created xsi:type="dcterms:W3CDTF">2023-05-17T09:56:00Z</dcterms:created>
  <dcterms:modified xsi:type="dcterms:W3CDTF">2023-06-27T20:31:00Z</dcterms:modified>
  <cp:category/>
</cp:coreProperties>
</file>