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1"/>
      <w:bookmarkStart w:id="1" w:name="OLE_LINK5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1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0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1EC2BF1E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" w:history="1">
        <w:r w:rsidRPr="003658C8">
          <w:rPr>
            <w:rStyle w:val="Hyperlink"/>
            <w:sz w:val="22"/>
            <w:szCs w:val="22"/>
            <w:lang w:val="de-DE"/>
          </w:rPr>
          <w:t>henningsfelt@public-privacy.de</w:t>
        </w:r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77777777" w:rsidR="007D0436" w:rsidRPr="007D0436" w:rsidRDefault="007D0436" w:rsidP="004607CB">
      <w:pPr>
        <w:rPr>
          <w:sz w:val="22"/>
          <w:szCs w:val="22"/>
        </w:rPr>
      </w:pPr>
    </w:p>
    <w:sectPr w:rsidR="007D0436" w:rsidRPr="007D0436" w:rsidSect="0014319D"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2A17701-424F-EA4F-B15F-7B18B7359D96}"/>
    <w:embedBold r:id="rId2" w:fontKey="{8375E8AC-D21D-1D46-B349-95913F247A3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C259ECA-F190-F24A-BC06-EDF49E0EF98A}"/>
    <w:embedBold r:id="rId4" w:fontKey="{B8BF080C-D17E-B94E-9884-F8725FECB59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3EDCF8B6-ECC6-C940-A0DC-51696F370BF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B81FBD6D-35CF-0745-81A0-7AAB1D56B4B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3"/>
  <w:embedTrueTypeFonts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4319D"/>
    <w:rsid w:val="004607CB"/>
    <w:rsid w:val="00713D16"/>
    <w:rsid w:val="007A39C9"/>
    <w:rsid w:val="007D0436"/>
    <w:rsid w:val="0086403D"/>
    <w:rsid w:val="00940612"/>
    <w:rsid w:val="00976CC9"/>
    <w:rsid w:val="00C14F8A"/>
    <w:rsid w:val="00C7317C"/>
    <w:rsid w:val="00D1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henningsfelt@public-privacy.de" TargetMode="Externa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1</Pages>
  <Words>66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2</cp:revision>
  <dcterms:created xsi:type="dcterms:W3CDTF">2023-05-17T09:56:00Z</dcterms:created>
  <dcterms:modified xsi:type="dcterms:W3CDTF">2023-05-19T10:05:00Z</dcterms:modified>
  <cp:category/>
</cp:coreProperties>
</file>