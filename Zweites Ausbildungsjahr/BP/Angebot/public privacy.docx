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5"/>
      <w:bookmarkStart w:id="1" w:name="OLE_LINK1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0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1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0D44DBAF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3658C8">
          <w:rPr>
            <w:rStyle w:val="Hyperlink"/>
            <w:sz w:val="22"/>
            <w:szCs w:val="22"/>
            <w:lang w:val="de-DE"/>
          </w:rPr>
          <w:t>henningsfelt@</w:t>
        </w:r>
        <w:bookmarkStart w:id="4" w:name="OLE_LINK3"/>
        <w:r w:rsidRPr="003658C8">
          <w:rPr>
            <w:rStyle w:val="Hyperlink"/>
            <w:sz w:val="22"/>
            <w:szCs w:val="22"/>
            <w:lang w:val="de-DE"/>
          </w:rPr>
          <w:t>public-privacy.de</w:t>
        </w:r>
        <w:bookmarkEnd w:id="4"/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  <w:bookmarkStart w:id="5" w:name="OLE_LINK10"/>
      <w:bookmarkStart w:id="6" w:name="OLE_LINK11"/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bookmarkEnd w:id="5"/>
    <w:bookmarkEnd w:id="6"/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5EC093ED" w:rsidR="007D0436" w:rsidRDefault="00AC257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wir </w:t>
      </w:r>
      <w:r w:rsidR="00CF54B0">
        <w:rPr>
          <w:sz w:val="22"/>
          <w:szCs w:val="22"/>
          <w:lang w:val="de-DE"/>
        </w:rPr>
        <w:t>bedanken uns, dass Sie sich mit ihrer Anfrage an uns gewendet haben.</w:t>
      </w:r>
      <w:r w:rsidR="00426C36">
        <w:rPr>
          <w:sz w:val="22"/>
          <w:szCs w:val="22"/>
          <w:lang w:val="de-DE"/>
        </w:rPr>
        <w:t xml:space="preserve"> Als unser Business-Kunden-Betreuer, habe ich ihnen ein Angebot zusammengestellt, dass sich bei anderen Schulen sich bewährt hat. Dadurch freut mich, dass ich ihnen ein individuelles Angebot gestalten kann, welches lautet:</w:t>
      </w:r>
    </w:p>
    <w:p w14:paraId="011149FA" w14:textId="69B89638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Prozessor: Für maximale Leistung und schnelle Arbeitsabläufe setzen wir auf Intel Core i5-8500 Prozessoren der 8. Generation. Mit 6 Kernen und einer Taktfrequenz von 3,0 GHz bieten sie eine hervorragende Performance für den Schulalltag.</w:t>
      </w:r>
    </w:p>
    <w:p w14:paraId="7C4D2793" w14:textId="454B02D6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Motherboard: Die PCs werden mit dem zuverlässigen und leistungsstarken </w:t>
      </w:r>
      <w:proofErr w:type="spellStart"/>
      <w:r w:rsidRPr="004F199D">
        <w:rPr>
          <w:sz w:val="22"/>
          <w:szCs w:val="22"/>
          <w:lang w:val="de-DE"/>
        </w:rPr>
        <w:t>ASRock</w:t>
      </w:r>
      <w:proofErr w:type="spellEnd"/>
      <w:r w:rsidRPr="004F199D">
        <w:rPr>
          <w:sz w:val="22"/>
          <w:szCs w:val="22"/>
          <w:lang w:val="de-DE"/>
        </w:rPr>
        <w:t xml:space="preserve"> H310M-HDV Motherboard ausgestattet. Es bietet alle erforderlichen Funktionen und unterstützt die gewünschten Features der Prozessoren.</w:t>
      </w:r>
    </w:p>
    <w:p w14:paraId="52E87346" w14:textId="1C46056E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Arbeitsspeicher: Mit 16 GB </w:t>
      </w:r>
      <w:proofErr w:type="spellStart"/>
      <w:r w:rsidRPr="004F199D">
        <w:rPr>
          <w:sz w:val="22"/>
          <w:szCs w:val="22"/>
          <w:lang w:val="de-DE"/>
        </w:rPr>
        <w:t>Crucial</w:t>
      </w:r>
      <w:proofErr w:type="spellEnd"/>
      <w:r w:rsidRPr="004F199D">
        <w:rPr>
          <w:sz w:val="22"/>
          <w:szCs w:val="22"/>
          <w:lang w:val="de-DE"/>
        </w:rPr>
        <w:t xml:space="preserve"> DDR4 RAM können Schüler und Lehrer reibungslos arbeiten und problemlos mehrere Anwendungen gleichzeitig ausführen.</w:t>
      </w:r>
    </w:p>
    <w:p w14:paraId="6F8584F7" w14:textId="67966C86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Grafikkarte: Die Schüler-PCs werden mit der integrierten Intel UHD Graphics 630 Grafikkarte geliefert, die eine gute Grafikleistung für den täglichen Schulgebrauch bietet. Der Lehrer-PC hingegen verfügt über eine dedizierte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 für die Anzeige von Inhalten auf mehreren Monitoren.</w:t>
      </w:r>
    </w:p>
    <w:p w14:paraId="704ADCB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Gehäuse: Die PCs sind in robusten und widerstandsfähigen Gehäusen untergebracht, die den Anforderungen des Schulalltags standhalten. Sie bieten ausreichend Platz für Erweiterungen und eine gute Kühlung der Komponenten.</w:t>
      </w:r>
    </w:p>
    <w:p w14:paraId="066F6CE2" w14:textId="6967D14F" w:rsidR="00E86955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Kühlung: Eine effiziente Kühlung der PCs wird durch qualitativ hochwertige Lüfter und Kühlkörper gewährleistet, die eine optimale Temperaturregelung ermöglichen.</w:t>
      </w:r>
    </w:p>
    <w:p w14:paraId="7206EABA" w14:textId="5E9502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Netzteil: Die PCs werden mit zuverlässigen und energieeffizienten Netzteilen ausgestattet, die eine stabile Stromversorgung gewährleisten.</w:t>
      </w:r>
      <w:r w:rsidR="00FA2C7C">
        <w:rPr>
          <w:sz w:val="22"/>
          <w:szCs w:val="22"/>
          <w:lang w:val="de-DE"/>
        </w:rPr>
        <w:t xml:space="preserve"> Da es das </w:t>
      </w:r>
      <w:r w:rsidR="00FA2C7C" w:rsidRPr="00FA2C7C">
        <w:rPr>
          <w:sz w:val="22"/>
          <w:szCs w:val="22"/>
          <w:lang w:val="de-DE"/>
        </w:rPr>
        <w:t>SX1000R Platinum</w:t>
      </w:r>
      <w:r w:rsidR="00FA2C7C">
        <w:rPr>
          <w:sz w:val="22"/>
          <w:szCs w:val="22"/>
          <w:lang w:val="de-DE"/>
        </w:rPr>
        <w:t xml:space="preserve"> (</w:t>
      </w:r>
      <w:r w:rsidR="00FA2C7C" w:rsidRPr="00FA2C7C">
        <w:rPr>
          <w:sz w:val="22"/>
          <w:szCs w:val="22"/>
          <w:lang w:val="de-DE"/>
        </w:rPr>
        <w:t>SST-SX1000R-PL</w:t>
      </w:r>
      <w:r w:rsidR="00FA2C7C">
        <w:rPr>
          <w:sz w:val="22"/>
          <w:szCs w:val="22"/>
          <w:lang w:val="de-DE"/>
        </w:rPr>
        <w:t>) ist.</w:t>
      </w:r>
    </w:p>
    <w:p w14:paraId="3EC9833B" w14:textId="737283A1" w:rsid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Laufwerke: Die PCs enthalten eine 256 GB Kingston A2000 M.2 PCIe-SSD für schnelle Bootzeiten und eine 512 GB Seagate Barracuda HDD für die Speicherung von Daten.</w:t>
      </w:r>
    </w:p>
    <w:p w14:paraId="79D7A5F1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D491847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69AE182C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FFD97B5" w14:textId="77777777" w:rsidR="00C96380" w:rsidRPr="004F199D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0971A329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275A5ACB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790818C8" w14:textId="678D0088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Ausstattung: Die PCs werden mit einer Kaiser-Schutz-NIC-Karte ausgestattet, die einen sicheren Netzwerkzugang gewährleistet. Zudem werden sie mit dem Betriebssystem Microsoft Windows 10 und einer umfangreichen Softwareausstattung, einschließlich Microsoft 365, Microsoft Office 2019 und verschiedenen Entwicklertools, geliefert.</w:t>
      </w:r>
    </w:p>
    <w:p w14:paraId="40234255" w14:textId="6D2E60B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Monitor: Die PCs werden mit hochwertigen 21-Zoll Dell </w:t>
      </w:r>
      <w:proofErr w:type="spellStart"/>
      <w:r w:rsidRPr="004F199D">
        <w:rPr>
          <w:sz w:val="22"/>
          <w:szCs w:val="22"/>
          <w:lang w:val="de-DE"/>
        </w:rPr>
        <w:t>Ultrasharp</w:t>
      </w:r>
      <w:proofErr w:type="spellEnd"/>
      <w:r w:rsidRPr="004F199D">
        <w:rPr>
          <w:sz w:val="22"/>
          <w:szCs w:val="22"/>
          <w:lang w:val="de-DE"/>
        </w:rPr>
        <w:t xml:space="preserve"> 16:10 TFT-Panel Monitoren ausgestattet. Diese bieten eine hohe Auflösung und ein klares Bild für ein optimales Seherlebnis.</w:t>
      </w:r>
    </w:p>
    <w:p w14:paraId="6020E006" w14:textId="323D8C11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Maus, Tastatur: Jeder PC wird mit einem stabilen und zuverlässigen </w:t>
      </w:r>
      <w:r w:rsidR="00FA2C7C">
        <w:rPr>
          <w:sz w:val="22"/>
          <w:szCs w:val="22"/>
          <w:lang w:val="de-DE"/>
        </w:rPr>
        <w:t xml:space="preserve">HP PCKM-VN454 </w:t>
      </w:r>
      <w:r w:rsidRPr="004F199D">
        <w:rPr>
          <w:sz w:val="22"/>
          <w:szCs w:val="22"/>
          <w:lang w:val="de-DE"/>
        </w:rPr>
        <w:t>Maus-Tastatur-Set geliefert, das eine präzise Steuerung und bequeme Bedienung ermöglicht.</w:t>
      </w:r>
    </w:p>
    <w:p w14:paraId="683F351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Abweichungen für den Lehrer-PC:</w:t>
      </w:r>
    </w:p>
    <w:p w14:paraId="520D9D13" w14:textId="7EA905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Der Lehrer-PC weicht von den Schüler-PCs ab, da er zusätzlich mit einer dedizierten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HDMI-Ausgängen, einem Blu-Ray RW Laufwerk und einem externen Stereo-Audiosystem für eine beeindruckende Klangqualität ausgestattet ist.</w:t>
      </w:r>
    </w:p>
    <w:p w14:paraId="636BDC77" w14:textId="354013A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Drucker: Der HP </w:t>
      </w:r>
      <w:proofErr w:type="spellStart"/>
      <w:r w:rsidRPr="004F199D">
        <w:rPr>
          <w:sz w:val="22"/>
          <w:szCs w:val="22"/>
          <w:lang w:val="de-DE"/>
        </w:rPr>
        <w:t>LaserJet</w:t>
      </w:r>
      <w:proofErr w:type="spellEnd"/>
      <w:r w:rsidRPr="004F199D">
        <w:rPr>
          <w:sz w:val="22"/>
          <w:szCs w:val="22"/>
          <w:lang w:val="de-DE"/>
        </w:rPr>
        <w:t xml:space="preserve"> Pro M402dn ist ein zuverlässiger Laser-Netzwerk-Office-Drucker, der hochwertige Druckergebnisse liefert. Mit einer hohen Auflösung, einer Druckgeschwindigkeit von bis zu 40 Blatt pro Minute und einem 500-Blatt-Fach ist er ideal für den Schulalltag geeignet.</w:t>
      </w:r>
    </w:p>
    <w:p w14:paraId="74144DAC" w14:textId="020A9B6C" w:rsidR="00E86955" w:rsidRDefault="004F199D" w:rsidP="007C531A">
      <w:pPr>
        <w:spacing w:after="120" w:line="288" w:lineRule="auto"/>
        <w:rPr>
          <w:sz w:val="22"/>
          <w:szCs w:val="22"/>
          <w:lang w:val="de-DE"/>
        </w:rPr>
      </w:pPr>
      <w:proofErr w:type="spellStart"/>
      <w:r w:rsidRPr="004F199D">
        <w:rPr>
          <w:sz w:val="22"/>
          <w:szCs w:val="22"/>
          <w:lang w:val="de-DE"/>
        </w:rPr>
        <w:t>Beamer</w:t>
      </w:r>
      <w:proofErr w:type="spellEnd"/>
      <w:r w:rsidRPr="004F199D">
        <w:rPr>
          <w:sz w:val="22"/>
          <w:szCs w:val="22"/>
          <w:lang w:val="de-DE"/>
        </w:rPr>
        <w:t>: Der Epson EB-U05 ist ein lichtstarker Videoprojektor, der auch bei unterschiedlichen Lichtverhältnissen ein klares und helles Bild liefert. Er ermöglicht eine beeindruckende Präsentation von Inhalten und unterstützt den interaktiven Unterricht.</w:t>
      </w:r>
    </w:p>
    <w:p w14:paraId="65B0938C" w14:textId="044F5FA1" w:rsidR="0085549D" w:rsidRDefault="00C43E79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Preisgestaltung </w:t>
      </w:r>
      <w:r w:rsidR="0085549D">
        <w:rPr>
          <w:sz w:val="22"/>
          <w:szCs w:val="22"/>
          <w:lang w:val="de-DE"/>
        </w:rPr>
        <w:t>würde dabei wie folgt aussehen: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33"/>
        <w:gridCol w:w="1411"/>
      </w:tblGrid>
      <w:tr w:rsidR="0085549D" w14:paraId="5B8EEFCB" w14:textId="77777777" w:rsidTr="00E34FFD">
        <w:tc>
          <w:tcPr>
            <w:tcW w:w="7933" w:type="dxa"/>
            <w:tcBorders>
              <w:bottom w:val="nil"/>
              <w:right w:val="nil"/>
            </w:tcBorders>
          </w:tcPr>
          <w:p w14:paraId="50C28F22" w14:textId="0EA8CB34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Summe (Schüler-PC)</w:t>
            </w:r>
          </w:p>
        </w:tc>
        <w:tc>
          <w:tcPr>
            <w:tcW w:w="1411" w:type="dxa"/>
            <w:tcBorders>
              <w:left w:val="nil"/>
              <w:bottom w:val="nil"/>
            </w:tcBorders>
          </w:tcPr>
          <w:p w14:paraId="52F9FDEB" w14:textId="3DB6E26A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8.730,0</w:t>
            </w:r>
            <w:r>
              <w:rPr>
                <w:sz w:val="22"/>
                <w:szCs w:val="22"/>
                <w:lang w:val="de-DE"/>
              </w:rPr>
              <w:t>0 €</w:t>
            </w:r>
          </w:p>
        </w:tc>
      </w:tr>
      <w:tr w:rsidR="0085549D" w14:paraId="4B84C27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15922D45" w14:textId="09C911EC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- </w:t>
            </w:r>
            <w:r w:rsidR="007D6472" w:rsidRPr="007D6472">
              <w:rPr>
                <w:sz w:val="22"/>
                <w:szCs w:val="22"/>
                <w:lang w:val="de-DE"/>
              </w:rPr>
              <w:t>Mengenrabatt ab 10 (10%)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23DF6079" w14:textId="1F57349D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-</w:t>
            </w:r>
            <w:bookmarkStart w:id="7" w:name="OLE_LINK2"/>
            <w:r w:rsidRPr="007D6472">
              <w:rPr>
                <w:sz w:val="22"/>
                <w:szCs w:val="22"/>
                <w:lang w:val="de-DE"/>
              </w:rPr>
              <w:t>873,00</w:t>
            </w:r>
            <w:r>
              <w:rPr>
                <w:sz w:val="22"/>
                <w:szCs w:val="22"/>
                <w:lang w:val="de-DE"/>
              </w:rPr>
              <w:t xml:space="preserve"> </w:t>
            </w:r>
            <w:bookmarkEnd w:id="7"/>
            <w:r>
              <w:rPr>
                <w:sz w:val="22"/>
                <w:szCs w:val="22"/>
                <w:lang w:val="de-DE"/>
              </w:rPr>
              <w:t>€</w:t>
            </w:r>
          </w:p>
        </w:tc>
      </w:tr>
      <w:tr w:rsidR="0085549D" w14:paraId="79DF020C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3F255E7E" w14:textId="110EB7AE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 w:rsidRPr="007D6472">
              <w:rPr>
                <w:sz w:val="22"/>
                <w:szCs w:val="22"/>
                <w:lang w:val="de-DE"/>
              </w:rPr>
              <w:t>Lehrer-PC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17A6ED01" w14:textId="731FD6F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1.051,20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3DFB6AE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7B5E7985" w14:textId="02782390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Drucker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7268EA8F" w14:textId="5BB371E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350,00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4742600F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714122F7" w14:textId="4E92433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>
              <w:rPr>
                <w:sz w:val="22"/>
                <w:szCs w:val="22"/>
                <w:lang w:val="de-DE"/>
              </w:rPr>
              <w:t>Beamer</w:t>
            </w:r>
            <w:proofErr w:type="spellEnd"/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AE75204" w14:textId="4838C68B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630,00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BC3CE09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86BFBFC" w14:textId="407045E9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Zwischensumme</w:t>
            </w:r>
            <w:r w:rsidRPr="004618D8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41AED8E6" w14:textId="44FFFE68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10.888,20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D117F24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51C43158" w14:textId="73B46567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Pr="004618D8">
              <w:rPr>
                <w:sz w:val="22"/>
                <w:szCs w:val="22"/>
                <w:lang w:val="de-DE"/>
              </w:rPr>
              <w:t>Summe Arbeit (netto)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EA5E365" w14:textId="662495BB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1.000,00 €</w:t>
            </w:r>
          </w:p>
        </w:tc>
      </w:tr>
      <w:tr w:rsidR="0085549D" w14:paraId="0EA30057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347862E" w14:textId="77BF05E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Zwischensumme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79F38785" w14:textId="66AA999A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11.888,20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5F98596E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1E50C95F" w14:textId="05C8DA46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MwSt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19%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1C4A0B18" w14:textId="60F69585" w:rsidR="0085549D" w:rsidRDefault="00684607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2.258,76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73BF4A2D" w14:textId="77777777" w:rsidTr="00E34FFD">
        <w:tc>
          <w:tcPr>
            <w:tcW w:w="7933" w:type="dxa"/>
            <w:tcBorders>
              <w:top w:val="single" w:sz="36" w:space="0" w:color="auto"/>
              <w:bottom w:val="nil"/>
              <w:right w:val="nil"/>
            </w:tcBorders>
          </w:tcPr>
          <w:p w14:paraId="72ABB643" w14:textId="63C70D82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Preis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gesammt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</w:tcBorders>
          </w:tcPr>
          <w:p w14:paraId="407C185C" w14:textId="3B60F25B" w:rsid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12.000,00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684607" w14:paraId="57EF8878" w14:textId="77777777" w:rsidTr="00E34FFD">
        <w:tc>
          <w:tcPr>
            <w:tcW w:w="7933" w:type="dxa"/>
            <w:tcBorders>
              <w:top w:val="nil"/>
              <w:right w:val="nil"/>
            </w:tcBorders>
          </w:tcPr>
          <w:p w14:paraId="27F5CBE8" w14:textId="7A9A2EE4" w:rsidR="00684607" w:rsidRPr="00684607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Preis (brutto)</w:t>
            </w:r>
          </w:p>
        </w:tc>
        <w:tc>
          <w:tcPr>
            <w:tcW w:w="1411" w:type="dxa"/>
            <w:tcBorders>
              <w:top w:val="nil"/>
              <w:left w:val="nil"/>
            </w:tcBorders>
          </w:tcPr>
          <w:p w14:paraId="1B9C582D" w14:textId="18CC1E34" w:rsidR="00684607" w:rsidRP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14.258,76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</w:tbl>
    <w:p w14:paraId="47AEC994" w14:textId="636519F0" w:rsidR="00C96380" w:rsidRDefault="0068460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 dieses Angebot fühlen wir uns bis zum 25.03.2023 gebunden</w:t>
      </w:r>
      <w:r w:rsidR="00C1168B">
        <w:rPr>
          <w:sz w:val="22"/>
          <w:szCs w:val="22"/>
          <w:lang w:val="de-DE"/>
        </w:rPr>
        <w:t>.</w:t>
      </w:r>
      <w:r w:rsidR="00C96380">
        <w:rPr>
          <w:sz w:val="22"/>
          <w:szCs w:val="22"/>
          <w:lang w:val="de-DE"/>
        </w:rPr>
        <w:br w:type="page"/>
      </w:r>
    </w:p>
    <w:p w14:paraId="38A1026D" w14:textId="77777777" w:rsidR="00684607" w:rsidRDefault="00684607" w:rsidP="004F199D">
      <w:pPr>
        <w:spacing w:after="120" w:line="288" w:lineRule="auto"/>
        <w:rPr>
          <w:sz w:val="22"/>
          <w:szCs w:val="22"/>
          <w:lang w:val="de-DE"/>
        </w:rPr>
      </w:pPr>
    </w:p>
    <w:p w14:paraId="1A7417EF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54BBC443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BD06936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6E12C9C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1C60D59B" w14:textId="79F6B8B9" w:rsidR="00C1168B" w:rsidRDefault="00C1168B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Sie erhalten einen Mengenrabat auf die Schüler-PC in </w:t>
      </w:r>
      <w:r w:rsidR="00224775">
        <w:rPr>
          <w:sz w:val="22"/>
          <w:szCs w:val="22"/>
          <w:lang w:val="de-DE"/>
        </w:rPr>
        <w:t>Höhe</w:t>
      </w:r>
      <w:r>
        <w:rPr>
          <w:sz w:val="22"/>
          <w:szCs w:val="22"/>
          <w:lang w:val="de-DE"/>
        </w:rPr>
        <w:t xml:space="preserve"> von </w:t>
      </w:r>
      <w:r w:rsidRPr="007D6472">
        <w:rPr>
          <w:sz w:val="22"/>
          <w:szCs w:val="22"/>
          <w:lang w:val="de-DE"/>
        </w:rPr>
        <w:t>873,00</w:t>
      </w:r>
      <w:r>
        <w:rPr>
          <w:sz w:val="22"/>
          <w:szCs w:val="22"/>
          <w:lang w:val="de-DE"/>
        </w:rPr>
        <w:t xml:space="preserve"> € (10%). </w:t>
      </w:r>
      <w:r w:rsidR="00E86955">
        <w:rPr>
          <w:sz w:val="22"/>
          <w:szCs w:val="22"/>
          <w:lang w:val="de-DE"/>
        </w:rPr>
        <w:t xml:space="preserve">Bitte überweisen Sie den Rechnungsbetrag innerhalb 28 Tagen ab Lieferung und Rechnungserhalt auf unser </w:t>
      </w:r>
      <w:bookmarkStart w:id="8" w:name="OLE_LINK12"/>
      <w:bookmarkStart w:id="9" w:name="OLE_LINK13"/>
      <w:r w:rsidR="00E86955">
        <w:rPr>
          <w:sz w:val="22"/>
          <w:szCs w:val="22"/>
          <w:lang w:val="de-DE"/>
        </w:rPr>
        <w:t>Konto</w:t>
      </w:r>
      <w:bookmarkEnd w:id="8"/>
      <w:bookmarkEnd w:id="9"/>
      <w:r w:rsidR="00E86955">
        <w:rPr>
          <w:sz w:val="22"/>
          <w:szCs w:val="22"/>
          <w:lang w:val="de-DE"/>
        </w:rPr>
        <w:t>. Bei Zahlung innerhalb von 10 Tagen gewähren wir Ihnen ein Skonto</w:t>
      </w:r>
      <w:r w:rsidR="00205717">
        <w:rPr>
          <w:sz w:val="22"/>
          <w:szCs w:val="22"/>
          <w:lang w:val="de-DE"/>
        </w:rPr>
        <w:t xml:space="preserve"> von 2%</w:t>
      </w:r>
    </w:p>
    <w:p w14:paraId="4FEF985D" w14:textId="7D3E7624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Die Lieferung erfolgt innerhalb von 14 Tagen nach </w:t>
      </w:r>
      <w:r w:rsidR="00124013">
        <w:rPr>
          <w:sz w:val="22"/>
          <w:szCs w:val="22"/>
          <w:lang w:val="de-DE"/>
        </w:rPr>
        <w:t>Erhalt</w:t>
      </w:r>
      <w:r>
        <w:rPr>
          <w:sz w:val="22"/>
          <w:szCs w:val="22"/>
          <w:lang w:val="de-DE"/>
        </w:rPr>
        <w:t xml:space="preserve"> der Auftragsbestätigung frei Haus an die </w:t>
      </w:r>
      <w:r w:rsidR="00124013">
        <w:rPr>
          <w:sz w:val="22"/>
          <w:szCs w:val="22"/>
          <w:lang w:val="de-DE"/>
        </w:rPr>
        <w:t>obige</w:t>
      </w:r>
      <w:r>
        <w:rPr>
          <w:sz w:val="22"/>
          <w:szCs w:val="22"/>
          <w:lang w:val="de-DE"/>
        </w:rPr>
        <w:t xml:space="preserve"> Adresse.</w:t>
      </w:r>
    </w:p>
    <w:p w14:paraId="735F78F0" w14:textId="29381C0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geltenden </w:t>
      </w:r>
      <w:bookmarkStart w:id="10" w:name="OLE_LINK14"/>
      <w:bookmarkStart w:id="11" w:name="OLE_LINK15"/>
      <w:r>
        <w:rPr>
          <w:sz w:val="22"/>
          <w:szCs w:val="22"/>
          <w:lang w:val="de-DE"/>
        </w:rPr>
        <w:t xml:space="preserve">AGB finden Sie auf </w:t>
      </w:r>
      <w:bookmarkStart w:id="12" w:name="OLE_LINK7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"public-privacy.de/AGB/de"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public-privacy.de/AGB/de/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12"/>
      <w:r>
        <w:rPr>
          <w:sz w:val="22"/>
          <w:szCs w:val="22"/>
          <w:lang w:val="de-DE"/>
        </w:rPr>
        <w:t xml:space="preserve">in deutsch oder </w:t>
      </w:r>
      <w:bookmarkStart w:id="13" w:name="OLE_LINK8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"public-privacy.de/AGB/en"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public-privacy.de/AGB/en/</w:t>
      </w:r>
      <w:r>
        <w:rPr>
          <w:sz w:val="22"/>
          <w:szCs w:val="22"/>
          <w:lang w:val="de-DE"/>
        </w:rPr>
        <w:fldChar w:fldCharType="end"/>
      </w:r>
      <w:bookmarkEnd w:id="10"/>
      <w:bookmarkEnd w:id="11"/>
      <w:r>
        <w:rPr>
          <w:sz w:val="22"/>
          <w:szCs w:val="22"/>
          <w:lang w:val="de-DE"/>
        </w:rPr>
        <w:t xml:space="preserve"> </w:t>
      </w:r>
      <w:bookmarkEnd w:id="13"/>
      <w:r>
        <w:rPr>
          <w:sz w:val="22"/>
          <w:szCs w:val="22"/>
          <w:lang w:val="de-DE"/>
        </w:rPr>
        <w:t>in englisch.</w:t>
      </w:r>
    </w:p>
    <w:p w14:paraId="214278A1" w14:textId="1E3D6533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Für weitere Nachfragen stehe ich ihnen montags – donnerstags 12:00 – 22:00 Uhr zur Verfügung.</w:t>
      </w:r>
    </w:p>
    <w:p w14:paraId="6E79A318" w14:textId="77777777" w:rsidR="00D63094" w:rsidRPr="00E757D8" w:rsidRDefault="00205717" w:rsidP="00D63094">
      <w:pPr>
        <w:spacing w:after="24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Sagt ihnen unser Angebot zu? Dann freuen wir uns auf Ihren</w:t>
      </w:r>
      <w:r w:rsidR="00D63094">
        <w:rPr>
          <w:sz w:val="22"/>
          <w:szCs w:val="22"/>
          <w:lang w:val="de-DE"/>
        </w:rPr>
        <w:t xml:space="preserve"> Auftrag.</w:t>
      </w:r>
      <w:bookmarkStart w:id="14" w:name="OLE_LINK9"/>
    </w:p>
    <w:p w14:paraId="4B72AF67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>
        <w:rPr>
          <w:sz w:val="22"/>
          <w:szCs w:val="22"/>
          <w:lang w:val="de-DE"/>
        </w:rPr>
        <w:t>,</w:t>
      </w:r>
    </w:p>
    <w:p w14:paraId="09BFDA9D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CC084" wp14:editId="6A823A87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7AAF0" id="Gerade Verbindung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2032647F" w14:textId="765CECA1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</w:t>
      </w:r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bookmarkEnd w:id="14"/>
    <w:p w14:paraId="48461D19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</w:p>
    <w:p w14:paraId="44D7346E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0D49D9DC" w14:textId="6A78CA35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2 Prospekte</w:t>
      </w:r>
    </w:p>
    <w:p w14:paraId="025E980B" w14:textId="36F239E8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Datenblätter</w:t>
      </w:r>
    </w:p>
    <w:p w14:paraId="70202366" w14:textId="1F30CA3A" w:rsidR="00D63094" w:rsidRP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Katalog</w:t>
      </w:r>
    </w:p>
    <w:sectPr w:rsidR="00D63094" w:rsidRPr="00D63094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DFEBA" w14:textId="77777777" w:rsidR="00FF7BE2" w:rsidRDefault="00FF7BE2" w:rsidP="00C1168B">
      <w:r>
        <w:separator/>
      </w:r>
    </w:p>
  </w:endnote>
  <w:endnote w:type="continuationSeparator" w:id="0">
    <w:p w14:paraId="29B12B7A" w14:textId="77777777" w:rsidR="00FF7BE2" w:rsidRDefault="00FF7BE2" w:rsidP="00C11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61067FE-7A65-F442-B6F8-170D9B5963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3448054-5C92-104F-98C1-1A5497C7B9A5}"/>
    <w:embedBold r:id="rId3" w:fontKey="{5B2625AE-C4EB-554F-BF25-962D17B7A03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84F93D2A-8A36-0846-B655-C374ED84360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B6F50040-12CD-A943-8AEA-3B48EA9C1F1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C63A6A1B-F732-7E4C-AB8F-9492FCDFDFEF}"/>
    <w:embedBold r:id="rId7" w:fontKey="{2AA50DF7-3BE2-4D4C-B429-909B32DBB1D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EB5206C8-D406-FD4E-96AE-AFDD9B6431E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D5D64B10-5B0B-9A4D-8638-946E6E4E5B3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800492006"/>
      <w:docPartObj>
        <w:docPartGallery w:val="Page Numbers (Bottom of Page)"/>
        <w:docPartUnique/>
      </w:docPartObj>
    </w:sdtPr>
    <w:sdtContent>
      <w:p w14:paraId="074BD208" w14:textId="5CF0F03C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 w:rsidR="003C0649">
          <w:rPr>
            <w:rStyle w:val="Seitenzahl"/>
          </w:rPr>
          <w:fldChar w:fldCharType="separate"/>
        </w:r>
        <w:r w:rsidR="003C0649"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</w:p>
    </w:sdtContent>
  </w:sdt>
  <w:p w14:paraId="139991F2" w14:textId="77777777" w:rsidR="00C1168B" w:rsidRDefault="00C1168B" w:rsidP="00C1168B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914778378"/>
      <w:docPartObj>
        <w:docPartGallery w:val="Page Numbers (Bottom of Page)"/>
        <w:docPartUnique/>
      </w:docPartObj>
    </w:sdtPr>
    <w:sdtContent>
      <w:p w14:paraId="7A4C95AA" w14:textId="193202C0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  <w:r w:rsidR="003C0649">
          <w:rPr>
            <w:rStyle w:val="Seitenzahl"/>
            <w:lang w:val="de-DE"/>
          </w:rPr>
          <w:t>/3</w:t>
        </w:r>
      </w:p>
    </w:sdtContent>
  </w:sdt>
  <w:p w14:paraId="34435596" w14:textId="5DA9A7C2" w:rsidR="00C1168B" w:rsidRDefault="003C0649" w:rsidP="00C1168B">
    <w:pPr>
      <w:pStyle w:val="Fuzeile"/>
      <w:ind w:right="360"/>
    </w:pPr>
    <w:r>
      <w:rPr>
        <w:sz w:val="22"/>
        <w:szCs w:val="22"/>
        <w:lang w:val="de-DE"/>
      </w:rPr>
      <w:t xml:space="preserve">Konto: </w:t>
    </w:r>
    <w:r w:rsidRPr="00E86955">
      <w:rPr>
        <w:sz w:val="22"/>
        <w:szCs w:val="22"/>
        <w:lang w:val="de-DE"/>
      </w:rPr>
      <w:t>DE43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5001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0517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4431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2255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89</w:t>
    </w:r>
    <w:r>
      <w:rPr>
        <w:sz w:val="22"/>
        <w:szCs w:val="22"/>
        <w:lang w:val="de-DE"/>
      </w:rPr>
      <w:t xml:space="preserve"> </w:t>
    </w:r>
    <w:r>
      <w:rPr>
        <w:sz w:val="22"/>
        <w:szCs w:val="22"/>
        <w:lang w:val="de-DE"/>
      </w:rPr>
      <w:t>AGB</w:t>
    </w:r>
    <w:r>
      <w:rPr>
        <w:sz w:val="22"/>
        <w:szCs w:val="22"/>
        <w:lang w:val="de-DE"/>
      </w:rPr>
      <w:t xml:space="preserve">: </w:t>
    </w:r>
    <w:hyperlink r:id="rId1" w:history="1">
      <w:r w:rsidRPr="00205717">
        <w:rPr>
          <w:rStyle w:val="Hyperlink"/>
          <w:sz w:val="22"/>
          <w:szCs w:val="22"/>
          <w:lang w:val="de-DE"/>
        </w:rPr>
        <w:t>public-privacy.de/AGB/de/</w:t>
      </w:r>
    </w:hyperlink>
    <w:r>
      <w:rPr>
        <w:sz w:val="22"/>
        <w:szCs w:val="22"/>
        <w:lang w:val="de-DE"/>
      </w:rPr>
      <w:t xml:space="preserve"> /</w:t>
    </w:r>
    <w:r>
      <w:rPr>
        <w:sz w:val="22"/>
        <w:szCs w:val="22"/>
        <w:lang w:val="de-DE"/>
      </w:rPr>
      <w:t xml:space="preserve"> </w:t>
    </w:r>
    <w:hyperlink r:id="rId2" w:history="1">
      <w:r w:rsidRPr="00205717">
        <w:rPr>
          <w:rStyle w:val="Hyperlink"/>
          <w:sz w:val="22"/>
          <w:szCs w:val="22"/>
          <w:lang w:val="de-DE"/>
        </w:rPr>
        <w:t>public-privacy.de/AGB/en/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E6FA1" w14:textId="77777777" w:rsidR="00FF7BE2" w:rsidRDefault="00FF7BE2" w:rsidP="00C1168B">
      <w:r>
        <w:separator/>
      </w:r>
    </w:p>
  </w:footnote>
  <w:footnote w:type="continuationSeparator" w:id="0">
    <w:p w14:paraId="757220ED" w14:textId="77777777" w:rsidR="00FF7BE2" w:rsidRDefault="00FF7BE2" w:rsidP="00C11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54397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9"/>
  <w:embedTrueTypeFont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24013"/>
    <w:rsid w:val="0014319D"/>
    <w:rsid w:val="00205717"/>
    <w:rsid w:val="00224775"/>
    <w:rsid w:val="003C0649"/>
    <w:rsid w:val="003F3B63"/>
    <w:rsid w:val="00426C36"/>
    <w:rsid w:val="004607CB"/>
    <w:rsid w:val="004618D8"/>
    <w:rsid w:val="004E42C9"/>
    <w:rsid w:val="004F199D"/>
    <w:rsid w:val="00684607"/>
    <w:rsid w:val="00713D16"/>
    <w:rsid w:val="007560CD"/>
    <w:rsid w:val="00766693"/>
    <w:rsid w:val="007A39C9"/>
    <w:rsid w:val="007B4454"/>
    <w:rsid w:val="007C531A"/>
    <w:rsid w:val="007D0436"/>
    <w:rsid w:val="007D6472"/>
    <w:rsid w:val="0085549D"/>
    <w:rsid w:val="0086403D"/>
    <w:rsid w:val="00940612"/>
    <w:rsid w:val="00976CC9"/>
    <w:rsid w:val="009F0193"/>
    <w:rsid w:val="00AC2573"/>
    <w:rsid w:val="00C1168B"/>
    <w:rsid w:val="00C14F8A"/>
    <w:rsid w:val="00C43E79"/>
    <w:rsid w:val="00C7317C"/>
    <w:rsid w:val="00C96380"/>
    <w:rsid w:val="00CF54B0"/>
    <w:rsid w:val="00D127B8"/>
    <w:rsid w:val="00D63094"/>
    <w:rsid w:val="00E34FFD"/>
    <w:rsid w:val="00E62B02"/>
    <w:rsid w:val="00E86955"/>
    <w:rsid w:val="00EB452D"/>
    <w:rsid w:val="00FA2C7C"/>
    <w:rsid w:val="00FF7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  <w:style w:type="table" w:styleId="EinfacheTabelle2">
    <w:name w:val="Plain Table 2"/>
    <w:basedOn w:val="NormaleTabelle"/>
    <w:uiPriority w:val="42"/>
    <w:rsid w:val="008554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enraster">
    <w:name w:val="Table Grid"/>
    <w:basedOn w:val="NormaleTabelle"/>
    <w:uiPriority w:val="39"/>
    <w:rsid w:val="00855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1168B"/>
  </w:style>
  <w:style w:type="paragraph" w:styleId="Fuzeile">
    <w:name w:val="footer"/>
    <w:basedOn w:val="Standard"/>
    <w:link w:val="Fu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1168B"/>
  </w:style>
  <w:style w:type="character" w:styleId="Seitenzahl">
    <w:name w:val="page number"/>
    <w:basedOn w:val="Absatz-Standardschriftart"/>
    <w:uiPriority w:val="99"/>
    <w:semiHidden/>
    <w:unhideWhenUsed/>
    <w:rsid w:val="00C1168B"/>
  </w:style>
  <w:style w:type="paragraph" w:styleId="Listenabsatz">
    <w:name w:val="List Paragraph"/>
    <w:basedOn w:val="Standard"/>
    <w:uiPriority w:val="34"/>
    <w:qFormat/>
    <w:rsid w:val="00D63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nningsfelt@public-privacy.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public-privacy.de/AGB/en" TargetMode="External"/><Relationship Id="rId1" Type="http://schemas.openxmlformats.org/officeDocument/2006/relationships/hyperlink" Target="public-privacy.de/AGB/d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3</Pages>
  <Words>717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12</cp:revision>
  <cp:lastPrinted>2023-06-27T20:34:00Z</cp:lastPrinted>
  <dcterms:created xsi:type="dcterms:W3CDTF">2023-05-17T09:56:00Z</dcterms:created>
  <dcterms:modified xsi:type="dcterms:W3CDTF">2023-06-27T20:39:00Z</dcterms:modified>
  <cp:category/>
</cp:coreProperties>
</file>