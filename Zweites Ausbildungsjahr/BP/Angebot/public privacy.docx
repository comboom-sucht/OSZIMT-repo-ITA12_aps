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7F94C81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46247E6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011149F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F4F9D2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7C4D279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6F43D8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52E87346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A9B367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6F8584F7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2235844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A20F18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C372B9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8E23A8B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2DEB6EE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066F6CE2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CDEFFC4" w14:textId="3C0AD3E3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7206EAB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E67CA5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3EC9833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3B775CC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40747406" w14:textId="15B42836" w:rsidR="003F3B63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090B79D6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br w:type="page"/>
      </w:r>
    </w:p>
    <w:p w14:paraId="770DBD9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E8D4CFA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DF9A967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5B5C705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74144DAC" w14:textId="77777777" w:rsidR="00E86955" w:rsidRDefault="00E86955" w:rsidP="004F199D">
      <w:pPr>
        <w:spacing w:after="120" w:line="288" w:lineRule="auto"/>
        <w:rPr>
          <w:sz w:val="22"/>
          <w:szCs w:val="22"/>
          <w:lang w:val="de-DE"/>
        </w:rPr>
      </w:pP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E34FFD">
        <w:tc>
          <w:tcPr>
            <w:tcW w:w="7933" w:type="dxa"/>
            <w:tcBorders>
              <w:bottom w:val="nil"/>
              <w:right w:val="nil"/>
            </w:tcBorders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  <w:tcBorders>
              <w:left w:val="nil"/>
              <w:bottom w:val="nil"/>
            </w:tcBorders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5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5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E34FFD">
        <w:tc>
          <w:tcPr>
            <w:tcW w:w="7933" w:type="dxa"/>
            <w:tcBorders>
              <w:top w:val="single" w:sz="36" w:space="0" w:color="auto"/>
              <w:bottom w:val="nil"/>
              <w:right w:val="nil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E34FFD">
        <w:tc>
          <w:tcPr>
            <w:tcW w:w="7933" w:type="dxa"/>
            <w:tcBorders>
              <w:top w:val="nil"/>
              <w:right w:val="nil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nil"/>
              <w:left w:val="nil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5B54938F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</w:p>
    <w:p w14:paraId="1C60D59B" w14:textId="7374C1E4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Schüler-PC, da sie mehr als 10 kaufen, in höhe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Konto: </w:t>
      </w:r>
      <w:r w:rsidR="00E86955" w:rsidRPr="00E86955">
        <w:rPr>
          <w:sz w:val="22"/>
          <w:szCs w:val="22"/>
          <w:lang w:val="de-DE"/>
        </w:rPr>
        <w:t>DE43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5001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0517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4431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2255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89</w:t>
      </w:r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089E75F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proofErr w:type="spellStart"/>
      <w:r>
        <w:rPr>
          <w:sz w:val="22"/>
          <w:szCs w:val="22"/>
          <w:lang w:val="de-DE"/>
        </w:rPr>
        <w:t>erhalt</w:t>
      </w:r>
      <w:proofErr w:type="spellEnd"/>
      <w:r>
        <w:rPr>
          <w:sz w:val="22"/>
          <w:szCs w:val="22"/>
          <w:lang w:val="de-DE"/>
        </w:rPr>
        <w:t xml:space="preserve"> der Auftragsbestätigung frei Haus an die </w:t>
      </w:r>
      <w:proofErr w:type="spellStart"/>
      <w:r>
        <w:rPr>
          <w:sz w:val="22"/>
          <w:szCs w:val="22"/>
          <w:lang w:val="de-DE"/>
        </w:rPr>
        <w:t>obrige</w:t>
      </w:r>
      <w:proofErr w:type="spellEnd"/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AGB finden Sie auf </w:t>
      </w:r>
      <w:bookmarkStart w:id="6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6"/>
      <w:r>
        <w:rPr>
          <w:sz w:val="22"/>
          <w:szCs w:val="22"/>
          <w:lang w:val="de-DE"/>
        </w:rPr>
        <w:t xml:space="preserve">in deutsch oder </w:t>
      </w:r>
      <w:bookmarkStart w:id="7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public-privacy.de/AGB/en/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7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8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8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ECFE7" w14:textId="77777777" w:rsidR="009638C4" w:rsidRDefault="009638C4" w:rsidP="00C1168B">
      <w:r>
        <w:separator/>
      </w:r>
    </w:p>
  </w:endnote>
  <w:endnote w:type="continuationSeparator" w:id="0">
    <w:p w14:paraId="7B6C035F" w14:textId="77777777" w:rsidR="009638C4" w:rsidRDefault="009638C4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E13D758-D7D5-9742-B088-5CA413D980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BDAA834-B24F-E54C-A41C-EE284416E09A}"/>
    <w:embedBold r:id="rId3" w:fontKey="{82128A56-4202-014D-918A-01146A018CA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3FA511A6-5F54-7E45-8403-7162A63964D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F682B0F1-65F6-5A4A-955C-DF97BADBB92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6FC08510-D087-CD4B-B9FC-0C77B6087072}"/>
    <w:embedBold r:id="rId7" w:fontKey="{3B3906A1-7451-EC4D-A72F-8F11DC8638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570C246E-EC99-E149-B077-2838ECE06B3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02B3F799-1692-674D-A4B6-13F338F318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613FD862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3D4F189F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34435596" w14:textId="77777777" w:rsidR="00C1168B" w:rsidRDefault="00C1168B" w:rsidP="00C1168B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8C62A" w14:textId="77777777" w:rsidR="009638C4" w:rsidRDefault="009638C4" w:rsidP="00C1168B">
      <w:r>
        <w:separator/>
      </w:r>
    </w:p>
  </w:footnote>
  <w:footnote w:type="continuationSeparator" w:id="0">
    <w:p w14:paraId="47DDE684" w14:textId="77777777" w:rsidR="009638C4" w:rsidRDefault="009638C4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205717"/>
    <w:rsid w:val="003F3B63"/>
    <w:rsid w:val="00426C36"/>
    <w:rsid w:val="004607CB"/>
    <w:rsid w:val="004618D8"/>
    <w:rsid w:val="004E42C9"/>
    <w:rsid w:val="004F199D"/>
    <w:rsid w:val="00684607"/>
    <w:rsid w:val="00713D16"/>
    <w:rsid w:val="00766693"/>
    <w:rsid w:val="007A39C9"/>
    <w:rsid w:val="007D0436"/>
    <w:rsid w:val="007D6472"/>
    <w:rsid w:val="0085549D"/>
    <w:rsid w:val="0086403D"/>
    <w:rsid w:val="00940612"/>
    <w:rsid w:val="009638C4"/>
    <w:rsid w:val="00976CC9"/>
    <w:rsid w:val="009F0193"/>
    <w:rsid w:val="00AC2573"/>
    <w:rsid w:val="00C1168B"/>
    <w:rsid w:val="00C14F8A"/>
    <w:rsid w:val="00C43E79"/>
    <w:rsid w:val="00C7317C"/>
    <w:rsid w:val="00CF54B0"/>
    <w:rsid w:val="00D127B8"/>
    <w:rsid w:val="00D63094"/>
    <w:rsid w:val="00E34FFD"/>
    <w:rsid w:val="00E8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728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7</cp:revision>
  <cp:lastPrinted>2023-05-30T07:58:00Z</cp:lastPrinted>
  <dcterms:created xsi:type="dcterms:W3CDTF">2023-05-17T09:56:00Z</dcterms:created>
  <dcterms:modified xsi:type="dcterms:W3CDTF">2023-05-31T09:39:00Z</dcterms:modified>
  <cp:category/>
</cp:coreProperties>
</file>